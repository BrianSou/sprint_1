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1D8CC" w14:textId="77777777" w:rsidR="00801FCA" w:rsidRDefault="00801FCA">
      <w:pPr>
        <w:pStyle w:val="Title"/>
        <w:jc w:val="center"/>
        <w:rPr>
          <w:b/>
          <w:color w:val="1F4E79"/>
          <w:sz w:val="44"/>
        </w:rPr>
      </w:pPr>
    </w:p>
    <w:p w14:paraId="298E5F09" w14:textId="77777777" w:rsidR="00801FCA" w:rsidRDefault="00801FCA">
      <w:pPr>
        <w:pStyle w:val="Title"/>
        <w:jc w:val="center"/>
        <w:rPr>
          <w:b/>
          <w:color w:val="1F4E79"/>
          <w:sz w:val="44"/>
        </w:rPr>
      </w:pPr>
    </w:p>
    <w:p w14:paraId="2586C693" w14:textId="77777777" w:rsidR="00801FCA" w:rsidRDefault="00801FCA">
      <w:pPr>
        <w:pStyle w:val="Title"/>
        <w:jc w:val="center"/>
        <w:rPr>
          <w:b/>
          <w:color w:val="1F4E79"/>
          <w:sz w:val="44"/>
        </w:rPr>
      </w:pPr>
    </w:p>
    <w:p w14:paraId="5241B090" w14:textId="77777777" w:rsidR="00801FCA" w:rsidRDefault="00801FCA">
      <w:pPr>
        <w:pStyle w:val="Title"/>
        <w:jc w:val="center"/>
        <w:rPr>
          <w:b/>
          <w:color w:val="1F4E79"/>
          <w:sz w:val="44"/>
        </w:rPr>
      </w:pPr>
    </w:p>
    <w:p w14:paraId="75B6E37F" w14:textId="77777777" w:rsidR="00801FCA" w:rsidRDefault="00801FCA">
      <w:pPr>
        <w:pStyle w:val="Title"/>
        <w:jc w:val="center"/>
        <w:rPr>
          <w:b/>
          <w:color w:val="1F4E79"/>
          <w:sz w:val="44"/>
        </w:rPr>
      </w:pPr>
    </w:p>
    <w:p w14:paraId="022DEB9F" w14:textId="77777777" w:rsidR="00801FCA" w:rsidRDefault="00801FCA">
      <w:pPr>
        <w:pStyle w:val="Title"/>
        <w:jc w:val="center"/>
        <w:rPr>
          <w:b/>
          <w:color w:val="1F4E79"/>
          <w:sz w:val="44"/>
        </w:rPr>
      </w:pPr>
    </w:p>
    <w:p w14:paraId="539B7339" w14:textId="77777777" w:rsidR="00801FCA" w:rsidRDefault="00801FCA">
      <w:pPr>
        <w:pStyle w:val="Title"/>
        <w:jc w:val="center"/>
        <w:rPr>
          <w:b/>
          <w:color w:val="1F4E79"/>
          <w:sz w:val="44"/>
        </w:rPr>
      </w:pPr>
    </w:p>
    <w:p w14:paraId="56D592F5" w14:textId="77777777" w:rsidR="00801FCA" w:rsidRDefault="00801FCA">
      <w:pPr>
        <w:pStyle w:val="Title"/>
        <w:jc w:val="center"/>
        <w:rPr>
          <w:b/>
          <w:color w:val="1F4E79"/>
          <w:sz w:val="44"/>
        </w:rPr>
      </w:pPr>
    </w:p>
    <w:p w14:paraId="235AFBDD" w14:textId="77777777" w:rsidR="00801FCA" w:rsidRDefault="00801FCA">
      <w:pPr>
        <w:pStyle w:val="Title"/>
        <w:jc w:val="center"/>
        <w:rPr>
          <w:b/>
          <w:color w:val="1F4E79"/>
          <w:sz w:val="44"/>
        </w:rPr>
      </w:pPr>
    </w:p>
    <w:p w14:paraId="7BACBDD6" w14:textId="77777777" w:rsidR="00801FCA" w:rsidRDefault="00801FCA">
      <w:pPr>
        <w:pStyle w:val="Title"/>
        <w:jc w:val="center"/>
        <w:rPr>
          <w:b/>
          <w:color w:val="1F4E79"/>
          <w:sz w:val="44"/>
        </w:rPr>
      </w:pPr>
    </w:p>
    <w:p w14:paraId="4D264B5B" w14:textId="77777777" w:rsidR="00801FCA" w:rsidRDefault="00801FCA">
      <w:pPr>
        <w:pStyle w:val="Title"/>
        <w:jc w:val="center"/>
        <w:rPr>
          <w:b/>
          <w:color w:val="1F4E79"/>
          <w:sz w:val="44"/>
        </w:rPr>
      </w:pPr>
    </w:p>
    <w:p w14:paraId="2E9AE441" w14:textId="77777777" w:rsidR="00801FCA" w:rsidRDefault="00801FCA">
      <w:pPr>
        <w:pStyle w:val="Title"/>
        <w:jc w:val="center"/>
        <w:rPr>
          <w:b/>
          <w:color w:val="1F4E79"/>
          <w:sz w:val="44"/>
        </w:rPr>
      </w:pPr>
    </w:p>
    <w:p w14:paraId="5A8E743C" w14:textId="77777777" w:rsidR="00801FCA" w:rsidRDefault="00801FCA">
      <w:pPr>
        <w:pStyle w:val="Title"/>
        <w:jc w:val="center"/>
        <w:rPr>
          <w:b/>
          <w:color w:val="1F4E79"/>
          <w:sz w:val="44"/>
        </w:rPr>
      </w:pPr>
    </w:p>
    <w:p w14:paraId="027582A4" w14:textId="77777777" w:rsidR="00801FCA" w:rsidRDefault="00801FCA">
      <w:pPr>
        <w:pStyle w:val="Title"/>
        <w:jc w:val="center"/>
        <w:rPr>
          <w:b/>
          <w:color w:val="1F4E79"/>
          <w:sz w:val="44"/>
        </w:rPr>
      </w:pPr>
    </w:p>
    <w:p w14:paraId="2B52BF6E" w14:textId="77777777" w:rsidR="00801FCA" w:rsidRDefault="00801FCA">
      <w:pPr>
        <w:pStyle w:val="Title"/>
        <w:jc w:val="center"/>
        <w:rPr>
          <w:b/>
          <w:color w:val="1F4E79"/>
          <w:sz w:val="44"/>
        </w:rPr>
      </w:pPr>
    </w:p>
    <w:p w14:paraId="6716D410" w14:textId="77777777" w:rsidR="00801FCA" w:rsidRDefault="00801FCA">
      <w:pPr>
        <w:pStyle w:val="Title"/>
        <w:jc w:val="center"/>
        <w:rPr>
          <w:b/>
          <w:color w:val="1F4E79"/>
          <w:sz w:val="44"/>
        </w:rPr>
      </w:pPr>
    </w:p>
    <w:p w14:paraId="2D151156" w14:textId="77777777" w:rsidR="00801FCA" w:rsidRDefault="00801FCA">
      <w:pPr>
        <w:pStyle w:val="Title"/>
        <w:jc w:val="center"/>
        <w:rPr>
          <w:b/>
          <w:color w:val="1F4E79"/>
          <w:sz w:val="44"/>
        </w:rPr>
      </w:pPr>
    </w:p>
    <w:p w14:paraId="67F674A5" w14:textId="77777777" w:rsidR="00801FCA" w:rsidRDefault="00801FCA">
      <w:pPr>
        <w:pStyle w:val="Title"/>
        <w:jc w:val="center"/>
        <w:rPr>
          <w:b/>
          <w:color w:val="1F4E79"/>
          <w:sz w:val="44"/>
        </w:rPr>
      </w:pPr>
    </w:p>
    <w:p w14:paraId="2C7A7D50" w14:textId="77777777" w:rsidR="00801FCA" w:rsidRDefault="00801FCA">
      <w:pPr>
        <w:pStyle w:val="Title"/>
        <w:jc w:val="center"/>
        <w:rPr>
          <w:b/>
          <w:color w:val="1F4E79"/>
          <w:sz w:val="44"/>
        </w:rPr>
      </w:pPr>
    </w:p>
    <w:p w14:paraId="3C917F14" w14:textId="77777777" w:rsidR="00801FCA" w:rsidRDefault="00801FCA">
      <w:pPr>
        <w:pStyle w:val="Title"/>
        <w:jc w:val="center"/>
        <w:rPr>
          <w:b/>
          <w:color w:val="1F4E79"/>
          <w:sz w:val="44"/>
        </w:rPr>
      </w:pPr>
    </w:p>
    <w:p w14:paraId="03B7ED1B" w14:textId="77777777" w:rsidR="00801FCA" w:rsidRDefault="00801FCA">
      <w:pPr>
        <w:pStyle w:val="Title"/>
        <w:jc w:val="center"/>
        <w:rPr>
          <w:b/>
          <w:color w:val="1F4E79"/>
          <w:sz w:val="44"/>
        </w:rPr>
      </w:pPr>
    </w:p>
    <w:p w14:paraId="74E37A72" w14:textId="77777777" w:rsidR="00801FCA" w:rsidRDefault="00801FCA">
      <w:pPr>
        <w:pStyle w:val="Title"/>
        <w:jc w:val="center"/>
        <w:rPr>
          <w:b/>
          <w:color w:val="1F4E79"/>
          <w:sz w:val="44"/>
        </w:rPr>
      </w:pPr>
    </w:p>
    <w:p w14:paraId="2B07DCB2" w14:textId="77777777" w:rsidR="00801FCA" w:rsidRDefault="00801FCA">
      <w:pPr>
        <w:pStyle w:val="Title"/>
        <w:jc w:val="center"/>
        <w:rPr>
          <w:b/>
          <w:color w:val="1F4E79"/>
          <w:sz w:val="44"/>
        </w:rPr>
      </w:pPr>
    </w:p>
    <w:p w14:paraId="10F4B0AB" w14:textId="77777777" w:rsidR="00801FCA" w:rsidRDefault="00801FCA">
      <w:pPr>
        <w:pStyle w:val="Title"/>
        <w:jc w:val="center"/>
        <w:rPr>
          <w:b/>
          <w:color w:val="1F4E79"/>
          <w:sz w:val="44"/>
        </w:rPr>
      </w:pPr>
    </w:p>
    <w:p>
      <w:pPr>
        <w:pStyle w:val="Title"/>
        <w:jc w:val="center"/>
      </w:pPr>
      <w:r>
        <w:t>FDM FORWARD DEPLOYED AI ENGINEER</w:t>
      </w:r>
    </w:p>
    <w:p>
      <w:pPr>
        <w:jc w:val="center"/>
      </w:pPr>
      <w:r>
        <w:rPr>
          <w:b/>
          <w:sz w:val="24"/>
        </w:rPr>
        <w:t>Week 2 | Exercise 1</w:t>
      </w:r>
    </w:p>
    <w:p>
      <w:pPr>
        <w:jc w:val="center"/>
      </w:pPr>
      <w:r>
        <w:rPr>
          <w:b/>
          <w:color w:val="1F4E79"/>
          <w:sz w:val="40"/>
        </w:rPr>
        <w:t>Design and Build the Complaint Database</w:t>
      </w:r>
    </w:p>
    <w:p>
      <w:pPr>
        <w:jc w:val="center"/>
      </w:pPr>
      <w:r>
        <w:rPr>
          <w:i/>
        </w:rPr>
        <w:t>Time Required: 2 hours</w:t>
      </w:r>
    </w:p>
    <w:p>
      <w:pPr>
        <w:spacing w:after="80"/>
      </w:pPr>
      <w:r>
        <w:rPr>
          <w:i w:val="0"/>
        </w:rPr>
        <w:t>Design the structured data foundation from the approved specification.</w:t>
      </w:r>
    </w:p>
    <w:p>
      <w:pPr>
        <w:pStyle w:val="Heading1"/>
      </w:pPr>
      <w:r>
        <w:t>Where This Exercise Fits</w:t>
      </w:r>
    </w:p>
    <w:p>
      <w:pPr>
        <w:spacing w:after="80"/>
      </w:pPr>
      <w:r>
        <w:rPr>
          <w:i w:val="0"/>
        </w:rPr>
        <w:t>This exercise is part of the structured-data foundation in Week 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D9EAF7"/>
            <w:tcMar>
              <w:top w:w="170" w:type="dxa"/>
              <w:start w:w="170" w:type="dxa"/>
              <w:bottom w:w="170" w:type="dxa"/>
              <w:end w:w="170" w:type="dxa"/>
            </w:tcMar>
          </w:tcPr>
          <w:p>
            <w:r>
              <w:rPr>
                <w:b/>
              </w:rPr>
              <w:t xml:space="preserve">Project connection: </w:t>
            </w:r>
            <w:r>
              <w:t>The database stores operational facts required by analytics, APIs and later agent tools.</w:t>
            </w:r>
          </w:p>
        </w:tc>
      </w:tr>
    </w:tbl>
    <w:p>
      <w:pPr>
        <w:pStyle w:val="Heading1"/>
      </w:pPr>
      <w:r>
        <w:t>Scenario</w:t>
      </w:r>
    </w:p>
    <w:p>
      <w:pPr>
        <w:spacing w:after="80"/>
      </w:pPr>
      <w:r>
        <w:rPr>
          <w:i w:val="0"/>
        </w:rPr>
        <w:t>Customers, accounts, complaints, status history and service requests must be connected with enforceable data integrity.</w:t>
      </w:r>
    </w:p>
    <w:p>
      <w:pPr>
        <w:pStyle w:val="Heading1"/>
      </w:pPr>
      <w:r>
        <w:t>Learning Outcomes</w:t>
      </w:r>
    </w:p>
    <w:p>
      <w:pPr>
        <w:spacing w:after="50"/>
        <w:ind w:left="403" w:hanging="259"/>
      </w:pPr>
      <w:r>
        <w:t>• Apply the relevant SQL or Python technique to a realistic complaint operation.</w:t>
      </w:r>
    </w:p>
    <w:p>
      <w:pPr>
        <w:spacing w:after="50"/>
        <w:ind w:left="403" w:hanging="259"/>
      </w:pPr>
      <w:r>
        <w:t>• Produce executable, reviewable evidence.</w:t>
      </w:r>
    </w:p>
    <w:p>
      <w:pPr>
        <w:spacing w:after="50"/>
        <w:ind w:left="403" w:hanging="259"/>
      </w:pPr>
      <w:r>
        <w:t>• Preserve the artifact for later API and agent work.</w:t>
      </w:r>
    </w:p>
    <w:p>
      <w:pPr>
        <w:pStyle w:val="Heading1"/>
      </w:pPr>
      <w:r>
        <w:t>Prerequisites and Inputs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088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Input</w:t>
            </w:r>
          </w:p>
        </w:tc>
        <w:tc>
          <w:tcPr>
            <w:tcW w:type="dxa" w:w="2016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4536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How it is used</w:t>
            </w:r>
          </w:p>
        </w:tc>
        <w:tc>
          <w:tcPr>
            <w:tcW w:type="dxa" w:w="936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Required</w:t>
            </w:r>
          </w:p>
        </w:tc>
      </w:tr>
      <w:tr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Tagged Week 1 release</w:t>
            </w:r>
          </w:p>
        </w:tc>
        <w:tc>
          <w:tcPr>
            <w:tcW w:type="dxa" w:w="201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Created in Week 1</w:t>
            </w:r>
          </w:p>
        </w:tc>
        <w:tc>
          <w:tcPr>
            <w:tcW w:type="dxa" w:w="45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Provides approved scope and identifiers.</w:t>
            </w:r>
          </w:p>
        </w:tc>
        <w:tc>
          <w:tcPr>
            <w:tcW w:type="dxa" w:w="9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Yes</w:t>
            </w:r>
          </w:p>
        </w:tc>
      </w:tr>
      <w:tr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data_dictionary_requirements.md</w:t>
            </w:r>
          </w:p>
        </w:tc>
        <w:tc>
          <w:tcPr>
            <w:tcW w:type="dxa" w:w="201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Week 2 resources</w:t>
            </w:r>
          </w:p>
        </w:tc>
        <w:tc>
          <w:tcPr>
            <w:tcW w:type="dxa" w:w="45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Defines dictionary expectations.</w:t>
            </w:r>
          </w:p>
        </w:tc>
        <w:tc>
          <w:tcPr>
            <w:tcW w:type="dxa" w:w="9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Yes</w:t>
            </w:r>
          </w:p>
        </w:tc>
      </w:tr>
      <w:tr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Synthetic CSV files</w:t>
            </w:r>
          </w:p>
        </w:tc>
        <w:tc>
          <w:tcPr>
            <w:tcW w:type="dxa" w:w="201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Shared data</w:t>
            </w:r>
          </w:p>
        </w:tc>
        <w:tc>
          <w:tcPr>
            <w:tcW w:type="dxa" w:w="45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Provide training records.</w:t>
            </w:r>
          </w:p>
        </w:tc>
        <w:tc>
          <w:tcPr>
            <w:tcW w:type="dxa" w:w="9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Yes</w:t>
            </w:r>
          </w:p>
        </w:tc>
      </w:tr>
    </w:tbl>
    <w:p>
      <w:pPr>
        <w:pStyle w:val="Heading1"/>
      </w:pPr>
      <w:r>
        <w:t>Before You Start</w:t>
      </w:r>
    </w:p>
    <w:p>
      <w:pPr>
        <w:spacing w:after="60"/>
        <w:ind w:left="432" w:hanging="360"/>
      </w:pPr>
      <w:r>
        <w:rPr>
          <w:b/>
        </w:rPr>
        <w:t xml:space="preserve">1. </w:t>
      </w:r>
      <w:r>
        <w:t>Read the relevant section of the project/domain guide.</w:t>
      </w:r>
    </w:p>
    <w:p>
      <w:pPr>
        <w:spacing w:after="60"/>
        <w:ind w:left="432" w:hanging="360"/>
      </w:pPr>
      <w:r>
        <w:rPr>
          <w:b/>
        </w:rPr>
        <w:t xml:space="preserve">2. </w:t>
      </w:r>
      <w:r>
        <w:t>Confirm the approved Week 1 release and named prerequisites exist.</w:t>
      </w:r>
    </w:p>
    <w:p>
      <w:pPr>
        <w:spacing w:after="60"/>
        <w:ind w:left="432" w:hanging="360"/>
      </w:pPr>
      <w:r>
        <w:rPr>
          <w:b/>
        </w:rPr>
        <w:t xml:space="preserve">3. </w:t>
      </w:r>
      <w:r>
        <w:t>Create the named output files before starting.</w:t>
      </w:r>
    </w:p>
    <w:p>
      <w:pPr>
        <w:pStyle w:val="Heading1"/>
      </w:pPr>
      <w:r>
        <w:t>Exercise Requirements</w:t>
      </w:r>
    </w:p>
    <w:p>
      <w:pPr>
        <w:spacing w:after="80"/>
      </w:pPr>
      <w:r>
        <w:rPr>
          <w:i w:val="0"/>
        </w:rPr>
        <w:t>Complete each step in sequence. Keep the named evidence because later exercises use these files rather than asking you to recreate the work.</w:t>
      </w:r>
    </w:p>
    <w:p>
      <w:pPr>
        <w:pStyle w:val="Heading2"/>
      </w:pPr>
      <w:r>
        <w:t>Step 1 — Model entities (25 minutes)</w:t>
      </w:r>
    </w:p>
    <w:p>
      <w:pPr>
        <w:spacing w:after="80"/>
      </w:pPr>
      <w:r>
        <w:rPr>
          <w:i w:val="0"/>
        </w:rPr>
        <w:t>Identify entities, keys, relationships and optional links.</w:t>
      </w:r>
    </w:p>
    <w:p>
      <w:pPr>
        <w:spacing w:after="50"/>
        <w:ind w:left="403" w:hanging="259"/>
      </w:pPr>
      <w:r>
        <w:t>• Use the spec and scenarios.</w:t>
      </w:r>
    </w:p>
    <w:p>
      <w:pPr>
        <w:spacing w:after="50"/>
        <w:ind w:left="403" w:hanging="259"/>
      </w:pPr>
      <w:r>
        <w:t>• Show cardinality and ownership.</w:t>
      </w:r>
    </w:p>
    <w:p>
      <w:pPr>
        <w:spacing w:after="80"/>
      </w:pPr>
      <w:r>
        <w:rPr>
          <w:b/>
        </w:rPr>
        <w:t xml:space="preserve">Required evidence: </w:t>
      </w:r>
      <w:r>
        <w:t>complaint_erd.png.</w:t>
      </w:r>
    </w:p>
    <w:p>
      <w:pPr>
        <w:pStyle w:val="Heading2"/>
      </w:pPr>
      <w:r>
        <w:t>Step 2 — Write the schema (40 minutes)</w:t>
      </w:r>
    </w:p>
    <w:p>
      <w:pPr>
        <w:spacing w:after="80"/>
      </w:pPr>
      <w:r>
        <w:rPr>
          <w:i w:val="0"/>
        </w:rPr>
        <w:t>Create executable DDL in dependency order.</w:t>
      </w:r>
    </w:p>
    <w:p>
      <w:pPr>
        <w:spacing w:after="50"/>
        <w:ind w:left="403" w:hanging="259"/>
      </w:pPr>
      <w:r>
        <w:t>• Define data types, nullability, primary/foreign keys and useful checks.</w:t>
      </w:r>
    </w:p>
    <w:p>
      <w:pPr>
        <w:spacing w:after="50"/>
        <w:ind w:left="403" w:hanging="259"/>
      </w:pPr>
      <w:r>
        <w:t>• Run on clean database.</w:t>
      </w:r>
    </w:p>
    <w:p>
      <w:pPr>
        <w:spacing w:after="80"/>
      </w:pPr>
      <w:r>
        <w:rPr>
          <w:b/>
        </w:rPr>
        <w:t xml:space="preserve">Required evidence: </w:t>
      </w:r>
      <w:r>
        <w:t>database_schema.sql.</w:t>
      </w:r>
    </w:p>
    <w:p>
      <w:pPr>
        <w:pStyle w:val="Heading2"/>
      </w:pPr>
      <w:r>
        <w:t>Step 3 — Create data dictionary (25 minutes)</w:t>
      </w:r>
    </w:p>
    <w:p>
      <w:pPr>
        <w:spacing w:after="80"/>
      </w:pPr>
      <w:r>
        <w:rPr>
          <w:i w:val="0"/>
        </w:rPr>
        <w:t>Document each table/column.</w:t>
      </w:r>
    </w:p>
    <w:p>
      <w:pPr>
        <w:spacing w:after="50"/>
        <w:ind w:left="403" w:hanging="259"/>
      </w:pPr>
      <w:r>
        <w:t>• Purpose, type, nullability, key/constraint, source and example.</w:t>
      </w:r>
    </w:p>
    <w:p>
      <w:pPr>
        <w:spacing w:after="80"/>
      </w:pPr>
      <w:r>
        <w:rPr>
          <w:b/>
        </w:rPr>
        <w:t xml:space="preserve">Required evidence: </w:t>
      </w:r>
      <w:r>
        <w:t>data_dictionary.md.</w:t>
      </w:r>
    </w:p>
    <w:p>
      <w:pPr>
        <w:pStyle w:val="Heading2"/>
      </w:pPr>
      <w:r>
        <w:t>Step 4 — Load and validate seed data (30 minutes)</w:t>
      </w:r>
    </w:p>
    <w:p>
      <w:pPr>
        <w:spacing w:after="80"/>
      </w:pPr>
      <w:r>
        <w:rPr>
          <w:i w:val="0"/>
        </w:rPr>
        <w:t>Load supplied CSVs in dependency order.</w:t>
      </w:r>
    </w:p>
    <w:p>
      <w:pPr>
        <w:spacing w:after="50"/>
        <w:ind w:left="403" w:hanging="259"/>
      </w:pPr>
      <w:r>
        <w:t>• Capture row counts.</w:t>
      </w:r>
    </w:p>
    <w:p>
      <w:pPr>
        <w:spacing w:after="50"/>
        <w:ind w:left="403" w:hanging="259"/>
      </w:pPr>
      <w:r>
        <w:t>• Run orphan, invalid-status and account/customer consistency checks.</w:t>
      </w:r>
    </w:p>
    <w:p>
      <w:pPr>
        <w:spacing w:after="80"/>
      </w:pPr>
      <w:r>
        <w:rPr>
          <w:b/>
        </w:rPr>
        <w:t xml:space="preserve">Required evidence: </w:t>
      </w:r>
      <w:r>
        <w:t>seed evidence.</w:t>
      </w:r>
    </w:p>
    <w:p>
      <w:pPr>
        <w:pStyle w:val="Heading1"/>
      </w:pPr>
      <w:r>
        <w:t>Expected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504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168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Artifact</w:t>
            </w:r>
          </w:p>
        </w:tc>
        <w:tc>
          <w:tcPr>
            <w:tcW w:type="dxa" w:w="612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What it must contain</w:t>
            </w:r>
          </w:p>
        </w:tc>
      </w:tr>
      <w:tr>
        <w:tc>
          <w:tcPr>
            <w:tcW w:type="dxa" w:w="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31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database_schema.sql</w:t>
            </w:r>
          </w:p>
        </w:tc>
        <w:tc>
          <w:tcPr>
            <w:tcW w:type="dxa" w:w="61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Executable schema.</w:t>
            </w:r>
          </w:p>
        </w:tc>
      </w:tr>
      <w:tr>
        <w:tc>
          <w:tcPr>
            <w:tcW w:type="dxa" w:w="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31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complaint_erd.png</w:t>
            </w:r>
          </w:p>
        </w:tc>
        <w:tc>
          <w:tcPr>
            <w:tcW w:type="dxa" w:w="61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ERD with cardinality.</w:t>
            </w:r>
          </w:p>
        </w:tc>
      </w:tr>
      <w:tr>
        <w:tc>
          <w:tcPr>
            <w:tcW w:type="dxa" w:w="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31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data_dictionary.md</w:t>
            </w:r>
          </w:p>
        </w:tc>
        <w:tc>
          <w:tcPr>
            <w:tcW w:type="dxa" w:w="61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Definitions and constraints.</w:t>
            </w:r>
          </w:p>
        </w:tc>
      </w:tr>
      <w:tr>
        <w:tc>
          <w:tcPr>
            <w:tcW w:type="dxa" w:w="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4</w:t>
            </w:r>
          </w:p>
        </w:tc>
        <w:tc>
          <w:tcPr>
            <w:tcW w:type="dxa" w:w="31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seed_validation.txt</w:t>
            </w:r>
          </w:p>
        </w:tc>
        <w:tc>
          <w:tcPr>
            <w:tcW w:type="dxa" w:w="61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Counts and integrity checks.</w:t>
            </w:r>
          </w:p>
        </w:tc>
      </w:tr>
    </w:tbl>
    <w:p>
      <w:pPr>
        <w:pStyle w:val="Heading1"/>
      </w:pPr>
      <w:r>
        <w:t>What Good Looks Like</w:t>
      </w:r>
    </w:p>
    <w:p>
      <w:pPr>
        <w:spacing w:after="50"/>
        <w:ind w:left="403" w:hanging="259"/>
      </w:pPr>
      <w:r>
        <w:t>• The output is executable and another consultant can reproduce it.</w:t>
      </w:r>
    </w:p>
    <w:p>
      <w:pPr>
        <w:spacing w:after="50"/>
        <w:ind w:left="403" w:hanging="259"/>
      </w:pPr>
      <w:r>
        <w:t>• Business meaning and technical behavior are both explained.</w:t>
      </w:r>
    </w:p>
    <w:p>
      <w:pPr>
        <w:spacing w:after="50"/>
        <w:ind w:left="403" w:hanging="259"/>
      </w:pPr>
      <w:r>
        <w:t>• Negative or boundary behavior is tested.</w:t>
      </w:r>
    </w:p>
    <w:p>
      <w:pPr>
        <w:pStyle w:val="Heading1"/>
      </w:pPr>
      <w:r>
        <w:t>Common Mistakes to Avoid</w:t>
      </w:r>
    </w:p>
    <w:p>
      <w:pPr>
        <w:spacing w:after="50"/>
        <w:ind w:left="403" w:hanging="259"/>
      </w:pPr>
      <w:r>
        <w:t>• Submitting screenshots without executable files.</w:t>
      </w:r>
    </w:p>
    <w:p>
      <w:pPr>
        <w:spacing w:after="50"/>
        <w:ind w:left="403" w:hanging="259"/>
      </w:pPr>
      <w:r>
        <w:t>• Changing prior contracts without updating the source specification.</w:t>
      </w:r>
    </w:p>
    <w:p>
      <w:pPr>
        <w:spacing w:after="50"/>
        <w:ind w:left="403" w:hanging="259"/>
      </w:pPr>
      <w:r>
        <w:t>• Ignoring errors, nulls or data-integrity behavior.</w:t>
      </w:r>
    </w:p>
    <w:p>
      <w:pPr>
        <w:pStyle w:val="Heading1"/>
      </w:pPr>
      <w:r>
        <w:t>Definition of Done</w:t>
      </w:r>
    </w:p>
    <w:p>
      <w:pPr>
        <w:spacing w:after="50"/>
        <w:ind w:left="403" w:hanging="259"/>
      </w:pPr>
      <w:r>
        <w:t>• Every named deliverable exists.</w:t>
      </w:r>
    </w:p>
    <w:p>
      <w:pPr>
        <w:spacing w:after="50"/>
        <w:ind w:left="403" w:hanging="259"/>
      </w:pPr>
      <w:r>
        <w:t>• Required checks pass.</w:t>
      </w:r>
    </w:p>
    <w:p>
      <w:pPr>
        <w:spacing w:after="50"/>
        <w:ind w:left="403" w:hanging="259"/>
      </w:pPr>
      <w:r>
        <w:t>• Known limitations are documented.</w:t>
      </w:r>
    </w:p>
    <w:p>
      <w:pPr>
        <w:spacing w:after="50"/>
        <w:ind w:left="403" w:hanging="259"/>
      </w:pPr>
      <w:r>
        <w:t>• The handover artifact is ready for the next exercise.</w:t>
      </w:r>
    </w:p>
    <w:p>
      <w:pPr>
        <w:pStyle w:val="Heading1"/>
      </w:pPr>
      <w:r>
        <w:t>Submission Method</w:t>
      </w:r>
    </w:p>
    <w:p>
      <w:pPr>
        <w:spacing w:after="50"/>
        <w:ind w:left="403" w:hanging="259"/>
      </w:pPr>
      <w:r>
        <w:t>• Create or update every named artifact in the project repository on a feature branch.</w:t>
      </w:r>
    </w:p>
    <w:p>
      <w:pPr>
        <w:spacing w:after="50"/>
        <w:ind w:left="403" w:hanging="259"/>
      </w:pPr>
      <w:r>
        <w:t>• Use the pull-request title: [Consultant name] Design and Build the Complaint Database (Week 2).</w:t>
      </w:r>
    </w:p>
    <w:p>
      <w:pPr>
        <w:spacing w:after="50"/>
        <w:ind w:left="403" w:hanging="259"/>
      </w:pPr>
      <w:r>
        <w:t>• In the pull-request description, summarize what was created, how it was checked, any limitation, and which later exercise consumes it.</w:t>
      </w:r>
    </w:p>
    <w:p>
      <w:pPr>
        <w:spacing w:after="50"/>
        <w:ind w:left="403" w:hanging="259"/>
      </w:pPr>
      <w:r>
        <w:t>• Tag the coach and do not merge until the review is complete.</w:t>
      </w:r>
    </w:p>
    <w:p>
      <w:pPr>
        <w:pStyle w:val="Heading1"/>
      </w:pPr>
      <w:r>
        <w:t>Dependency Handover</w:t>
      </w:r>
    </w:p>
    <w:p>
      <w:pPr>
        <w:spacing w:after="80"/>
      </w:pPr>
      <w:r>
        <w:rPr>
          <w:i w:val="0"/>
        </w:rPr>
        <w:t>Exercise 2.1.2 queries this database; fallback starter_database.sql is coach-approved recovery only.</w:t>
      </w:r>
    </w:p>
    <w:p>
      <w:pPr>
        <w:spacing w:after="80"/>
        <w:jc w:val="center"/>
      </w:pPr>
      <w:r>
        <w:rPr>
          <w:i/>
        </w:rPr>
        <w:t>Copyright © 2026 FDM Group. Internal training use only.</w:t>
      </w:r>
    </w:p>
    <w:sectPr w:rsidR="00B67C42" w:rsidSect="0095071A">
      <w:headerReference w:type="default" r:id="rId11"/>
      <w:footerReference w:type="even" r:id="rId12"/>
      <w:footerReference w:type="default" r:id="rId13"/>
      <w:headerReference w:type="first" r:id="rId14"/>
      <w:footerReference w:type="first" r:id="rId17"/>
      <w:pgSz w:w="11906" w:h="16838"/>
      <w:pgMar w:top="1871" w:right="1134" w:bottom="1701" w:left="1134" w:header="1247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05F05" w14:textId="77777777" w:rsidR="00F13F97" w:rsidRDefault="00F13F97" w:rsidP="00452E00">
      <w:r>
        <w:separator/>
      </w:r>
    </w:p>
  </w:endnote>
  <w:endnote w:type="continuationSeparator" w:id="0">
    <w:p w14:paraId="4BE68C63" w14:textId="77777777" w:rsidR="00F13F97" w:rsidRDefault="00F13F97" w:rsidP="00452E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okChampa">
    <w:charset w:val="DE"/>
    <w:family w:val="swiss"/>
    <w:pitch w:val="variable"/>
    <w:sig w:usb0="83000003" w:usb1="00000000" w:usb2="00000000" w:usb3="00000000" w:csb0="00010001" w:csb1="00000000"/>
  </w:font>
  <w:font w:name="Inter">
    <w:altName w:val="Calibri"/>
    <w:panose1 w:val="02000503000000020004"/>
    <w:charset w:val="00"/>
    <w:family w:val="auto"/>
    <w:pitch w:val="variable"/>
    <w:sig w:usb0="E00002FF" w:usb1="1200A1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DokChampa (Headings CS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8131332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E842B2F" w14:textId="77777777" w:rsidR="00810502" w:rsidRDefault="00810502" w:rsidP="00012A4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F799F31" w14:textId="77777777" w:rsidR="00810502" w:rsidRDefault="00810502" w:rsidP="0081050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8650818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C5571CC" w14:textId="1A1A1AAA" w:rsidR="00810502" w:rsidRDefault="00810502" w:rsidP="00012A4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0C7642">
          <w:rPr>
            <w:rStyle w:val="PageNumber"/>
            <w:noProof/>
          </w:rPr>
          <w:t>7</w:t>
        </w:r>
        <w:r>
          <w:rPr>
            <w:rStyle w:val="PageNumber"/>
          </w:rPr>
          <w:fldChar w:fldCharType="end"/>
        </w:r>
      </w:p>
    </w:sdtContent>
  </w:sdt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689"/>
    </w:tblGrid>
    <w:tr w:rsidR="00663546" w14:paraId="758E610C" w14:textId="77777777" w:rsidTr="00A41D4D">
      <w:tc>
        <w:tcPr>
          <w:tcW w:w="2689" w:type="dxa"/>
          <w:vAlign w:val="bottom"/>
        </w:tcPr>
        <w:p w14:paraId="74FBA8F9" w14:textId="77777777" w:rsidR="00663546" w:rsidRDefault="00663546" w:rsidP="00810502">
          <w:pPr>
            <w:pStyle w:val="Footer"/>
            <w:ind w:right="360"/>
          </w:pPr>
          <w:r w:rsidRPr="00C43D64">
            <w:t>Copyright © 2024 FDM Group.</w:t>
          </w:r>
        </w:p>
      </w:tc>
    </w:tr>
  </w:tbl>
  <w:p w14:paraId="722E0EA7" w14:textId="77777777" w:rsidR="00663546" w:rsidRDefault="00663546"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523DB" w14:textId="77777777" w:rsidR="00F13F97" w:rsidRDefault="00F13F97" w:rsidP="00452E00">
      <w:r>
        <w:separator/>
      </w:r>
    </w:p>
  </w:footnote>
  <w:footnote w:type="continuationSeparator" w:id="0">
    <w:p w14:paraId="78391A49" w14:textId="77777777" w:rsidR="00F13F97" w:rsidRDefault="00F13F97" w:rsidP="00452E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9B59C" w14:textId="77777777" w:rsidR="00663546" w:rsidRDefault="000268AE" w:rsidP="00183BBD">
    <w:pPr>
      <w:pStyle w:val="Body"/>
    </w:pPr>
    <w:r>
      <w:rPr>
        <w:noProof/>
        <w:lang w:val="en-US" w:bidi="ar-SA"/>
      </w:rPr>
      <w:drawing>
        <wp:anchor distT="0" distB="0" distL="114300" distR="114300" simplePos="0" relativeHeight="251670528" behindDoc="0" locked="0" layoutInCell="1" allowOverlap="1" wp14:anchorId="243DE692" wp14:editId="75C32C07">
          <wp:simplePos x="0" y="0"/>
          <wp:positionH relativeFrom="column">
            <wp:posOffset>6985</wp:posOffset>
          </wp:positionH>
          <wp:positionV relativeFrom="paragraph">
            <wp:posOffset>-494972</wp:posOffset>
          </wp:positionV>
          <wp:extent cx="714638" cy="230527"/>
          <wp:effectExtent l="0" t="0" r="0" b="0"/>
          <wp:wrapNone/>
          <wp:docPr id="193575909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5759098" name="Graphic 193575909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4638" cy="23052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63546" w:rsidRPr="002E561B">
      <w:rPr>
        <w:noProof/>
      </w:rPr>
      <w:t xml:space="preserve"> </w:t>
    </w:r>
  </w:p>
  <w:p w14:paraId="5768E495" w14:textId="77777777" w:rsidR="00437499" w:rsidRDefault="00437499" w:rsidP="00437499">
    <w:pPr>
      <w:pStyle w:val="Body"/>
      <w:spacing w:before="5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05F73" w14:textId="77777777" w:rsidR="00896CEF" w:rsidRPr="00663546" w:rsidRDefault="00AA0485" w:rsidP="00663546">
    <w:r>
      <w:rPr>
        <w:noProof/>
        <w:lang w:val="en-US" w:bidi="ar-SA"/>
      </w:rPr>
      <w:drawing>
        <wp:anchor distT="0" distB="0" distL="114300" distR="114300" simplePos="0" relativeHeight="251673600" behindDoc="0" locked="0" layoutInCell="1" allowOverlap="1" wp14:anchorId="5B7D0333" wp14:editId="65F0A2B4">
          <wp:simplePos x="0" y="0"/>
          <wp:positionH relativeFrom="margin">
            <wp:posOffset>2092325</wp:posOffset>
          </wp:positionH>
          <wp:positionV relativeFrom="margin">
            <wp:posOffset>2561277</wp:posOffset>
          </wp:positionV>
          <wp:extent cx="1891665" cy="610870"/>
          <wp:effectExtent l="0" t="0" r="635" b="0"/>
          <wp:wrapSquare wrapText="bothSides"/>
          <wp:docPr id="1571818192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1818192" name="Graphic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1665" cy="6108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US" w:bidi="ar-SA"/>
      </w:rPr>
      <mc:AlternateContent>
        <mc:Choice Requires="wps">
          <w:drawing>
            <wp:anchor distT="0" distB="0" distL="114300" distR="114300" simplePos="0" relativeHeight="251672576" behindDoc="1" locked="0" layoutInCell="1" allowOverlap="1" wp14:anchorId="5B9EB1CD" wp14:editId="7217DA37">
              <wp:simplePos x="0" y="0"/>
              <wp:positionH relativeFrom="column">
                <wp:posOffset>-723332</wp:posOffset>
              </wp:positionH>
              <wp:positionV relativeFrom="paragraph">
                <wp:posOffset>-791570</wp:posOffset>
              </wp:positionV>
              <wp:extent cx="7559675" cy="10691495"/>
              <wp:effectExtent l="0" t="0" r="0" b="1905"/>
              <wp:wrapNone/>
              <wp:docPr id="1334126871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9675" cy="10691495"/>
                      </a:xfrm>
                      <a:prstGeom prst="rect">
                        <a:avLst/>
                      </a:prstGeom>
                      <a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913573F" id="Rectangle 5" o:spid="_x0000_s1026" style="position:absolute;margin-left:-56.95pt;margin-top:-62.35pt;width:595.25pt;height:841.85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T/////////////////////&#10;////////////////////69H/////////////////////////////////////////9+n+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4c3X///////////////////////////////////////dr5a39P//////////&#10;///////////////////////////FjGin5//////////////////////////////////////MnImk&#10;5//////////////////////////////////////6zrvG9f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3MW99f//////////////&#10;//////////////////////+/k3qFxf///////////////////////////////////9uQWz1lqPb/&#10;/////////////////////////////////rx1NABUm+v/////////////////////////////////&#10;05R+SSxOmuz////////////////////////////////Y1MqzfmVtpfn/////////////////////&#10;///////////////0xa6vyf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t5ePj5Obo&#10;7fH5//////////////////////////////2xlJKSlZmdo6myvNDt////////////////////////&#10;//+dU0dJTVFWYHOKr9b8//////////////////////////+yVgAaNVBti67S9///////////////&#10;///////////////Nbz5fe5m31/n////////////////////////////////un4OmwuH/////////&#10;////////////////////////////487r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MPcw/uAb5e89uZ5FZs&#10;QN6qHmw+o78w3m+/d83DGBunp8lnRP241p5V5UVoeix+Zh5evb7zA/DTrQTaGxCAAAAAAAAAAAAA&#10;AAAAAAAAAAAAAAAAAAAAAAAAAArE3o85Ly5e9tQ+yt3xp2dQb/ltdJ/5pWN+7XPaLOxuJgAAAAAA&#10;AAAAAAAAAAAAAAAAAAAAAAAAAAAAAAAAMPcw/uAb5e89uZ5FZsQN6qHmw+o78w3m+/d83DGBunp8&#10;lnRP241p5V5UVoeix+Zh5evb7zA/DTrQTaGxC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DD3MP7gG+XvPbmeRWb&#10;EDeqh5sPqO/MN5vv3fNwxgbp6fJZ0T9uNaeVeVFaHosfmYeXr2+8wPw060E2hsQgAAAAAAAAAAAA&#10;AAAAAAAAAAAAAAAAAAAAAAAAAAKxN6POS8uXvbUPsrd8adnUG/5bXSf+aVjfu1z2izsbiYAAAAAA&#10;AAAAAAAAAAAAAAAAAAAAAAAAAAAAAAAADD3MP7gG+XvPbmeRWbEDeqh5sPqO/MN5vv3fNwxgbp6f&#10;JZ0T9uNaeVeVFaHosfmYeXr2+8wPw060E2hsQ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w9zD+4Bvl7z25nkVm&#10;xA3qoebD6jvzDeb793zcMYG6enyWdE/bjWnlXlRWh6LH5mHl69vvMD8NOtBNobEIAAAAAAAAAAAA&#10;AAAAAAAAAAAAAAAAAAAAAAAAAACsTejzkvLl721D7K3fGnZ1Bv8AltdJ/wCaVjfu1z2izsbiYAAA&#10;AAAAAAAAAAAAAAAAAAAAAAAAAAAAAAAAAAADD3MP7gG+XvPbmeRWbEDeqh5sPqO/MN5vv3fNwxgb&#10;p6fJZ0T9uNaeVeVFaHosfmYeXr2+8wPw060E2hsQg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w9zD+4Bvl7z25n&#10;kVmxA3qoebD6jvzDeb793zcMYG6enyWdE/bjWnlXlRWh6LH5mHl69vvMD8NOtBNobEIAAAAAAAAA&#10;AAAAAAAAAAAAAAAAAAAAAAAAAAAAACsTejzkvLl721D7K3fGnZ1Bv+W10n/mlY37tc9os7G4mAAA&#10;AAAAAAAAAAAAAAAAAAAAAAAAAAAAAAAAAAAAw9zD+4Bvl7z25nkVmxA3qoebD6jvzDeb793zcMYG&#10;6enyWdE/bjWnlXlRWh6LH5mHl69vvMD8NOtBNobEI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MPcw/uAb5e89uZ&#10;5FZsQN6qHmw+o78w3m+/d83DGBunp8lnRP241p5V5UVoeix+Zh5evb7zA/DTrQTaGxCAAAAAAAAA&#10;AAAAAAAAAAAAAAAAAAAAAAAAAAAAAArE3o85Ly5e9tQ+yt3xp2dQb/ltdJ/5pWN+7XPaLOxuJgAA&#10;AAAAAAAAAAAAAAAAAAAAAAAAAAAAAAAAAAAAMPcw/uAb5e89uZ5FZsQN6qHmw+o78w3m+/d83DGB&#10;unp8lnRP241p5V5UVoeix+Zh5evb7zA/DTrQTaGxC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DD3MP7gG+XvPbm&#10;eRWbEDeqh5sPqO/MN5vv3fNwxgbp6fJZ0T9uNaeVeVFaHosfmYeXr2+8wPw060E2hsQgAAAAAAAA&#10;AAAAAAAAAAAAAAAAAAAAAAAAAAAAAAKxN6POS8uXvbUPsrd8adnUG/5bXSf+aVjfu1z2izsbiYAA&#10;AAAAAAAAAAAAAAAAAAAAAAAAAAAAAAAAAAAADD3MP7gG+XvPbmeRWbEDeqh5sPqO/MN5vv3fNwxg&#10;bp6fJZ0T9uNaeVeVFaHosfmYeXr2+8wPw060E2hsQ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w9zD+4Bvl7z25&#10;nkVmxA3qoebD6jvzDeb793zcMYG6enyWdE/bjWnlXlRWh6LH5mHl69vvMD8NOtBNobEIAAAAAAAA&#10;AAAAAAAAAAAAAAAAAAAAAAAAAAAAAACsTejzkvLl721D7K3fGnZ1Bv8AltdJ/wCaVjfu1z2izsbi&#10;YAAAAAAAAAAAAAAAAAAAAAAAAAAAAAAAAAAAAAADD3MP7gG+XvPbmeRWbEDeqh5sPqO/MN5vv3fN&#10;wxgbp6fJZ0T9uNaeVeVFaHosfmYeXr2+8wPw060E2hsQg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w9zD+4Bvl7&#10;z25nkVmxA3qoebD6jvzDeb793zcMYG6enyWdE/bjWnlXlRWh6LH5mHl69vvMD8NOtBNobEIAAAAA&#10;AAAAAAAAAAAAAAAAAAAAAAAAAAAAAAAAACsTejzkvLl721D7K3fGnZ1Bv+W10n/mlY37tc9os7G4&#10;mAAAAAAAAAAAAAAAAAAAAAAAAAAAAAAAAAAAAAAAw9zD+4Bvl7z25nkVmxA3qoebD6jvzDeb793z&#10;cMYG6enyWdE/bjWnlXlRWh6LH5mHl69vvMD8NOtBNobEI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MPcw/uAb5e&#10;89uZ5FZsQN6qHmw+o78w3m+/d83DGBunp8lnRP241p5V5UVoeix+Zh5evb7zA/DTrQTaGxCAAAAA&#10;AAAAAAAAAAAAAAAAAAAAAAAAAAAAAAAAAArE3o85Ly5e9tQ+yt3xp2dQb/ltdJ/5pWN+7XPaLOxu&#10;JgAAAAAAAAAAAAAAAAAAAAAAAAAAAAAAAAAAAAAAMPcw/uAb5e89uZ5FZsQN6qHmw+o78w3m+/d8&#10;3DGBunp8lnRP241p5V5UVoeix+Zh5evb7zA/DTrQTaGxC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DD3MP7gG+X&#10;vPbmeRWbEDeqh5sPqO/MN5vv3fNwxgbp6fJZ0T9uNaeVeVFaHosfmYeXr2+8wPw060E2hsQgAAAA&#10;AAAAAAAAAAAAAAAAAAAAAAAAAAAAAAAAAAKxN6POS8uXvbUPsrd8adnUG/5bXSf+aVjfu1z2izsb&#10;iYAAAAAAAAAAAAAAAAAAAAAAAAAAAAAAAAAAAAAADD3MP7gG+XvPbmeRWbEDeqh5sPqO/MN5vv3f&#10;Nwxgbp6fJZ0T9uNaeVeVFaHosfmYeXr2+8wPw060E2hsQ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w9zD+4Bvl&#10;7z25nkVmxA3qoebD6jvzDeb793zcMYG6enyWdE/bjWnlXlRWh6LH5mHl69vvMD8NOtBNobEIAAAA&#10;AAAAAAAAAAAAAAAAAAAAAAAAAAAAAAAAAACsTejzkvLl721D7K3fGnZ1Bv8AltdJ/wCaVjfu1z2i&#10;zsbiYAAAAAAAAAAAAAAAAAAAAAAAAAAAAAAAAAAAAAADD3MP7gG+XvPbmeRWbEDeqh5sPqO/MN5v&#10;v3fNwxgbp6fJZ0T9uNaeVeVFaHosfmYeXr2+8wPw060E2hsQg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w9zD+4&#10;Bvl7z25nkVmxA3qoebD6jvzDeb793zcMYG6enyWdE/bjWnlXlRWh6LH5mHl69vvMD8NOtBNobEIA&#10;AAAAAAAAAAAAAAAAAAAAAAAAAAAAAAAAAAAAACsTejzkvLl721D7K3fGnZ1Bv+W10n/mlY37tc9o&#10;s7G4mAAAAAAAAAAAAAAAAAAAAAAAAAAAAAAAAAAAAAAAw9zD+4Bvl7z25nkVmxA3qoebD6jvzDeb&#10;793zcMYG6enyWdE/bjWnlXlRWh6LH5mHl69vvMD8NOtBNobEI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MPcw/u&#10;Ab5e89uZ5FZsQN6qHmw+o78w3m+/d83DGBunp8lnRP241p5V5UVoeix+Zh5evb7zA/DTrQTaGxCA&#10;AAAAAAAAAAAAAAAAAAAAAAAAAAAAAAAAAAAAAArE3o85Ly5e9tQ+yt3xp2dQb/ltdJ/5pWN+7XPa&#10;LOxuJgAAAAAAAAAAAAAAAAAAAAAAAAAAAAAAAAAAAAAAMPcw/uAb5e89uZ5FZsQN6qHmw+o78w3m&#10;+/d83DGBunp8lnRP241p5V5UVoeix+Zh5evb7zA/DTrQTaGxC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DD3MP7&#10;gG+XvPbmeRWbEDeqh5sPqO/MN5vv3fNwxgbp6fJZ0T9uNaeVeVFaHosfmYeXr2+8wPw060E2hsQg&#10;AAAAAAAAAAAAAAAAAAAAAAAAAAAAAAAAAAAAAAKxN6POS8uXvbUPsrd8adnUG/5bXSf+aVjfu1z2&#10;izsbiYAAAAAAAAAAAAAAAAAAAAAAAAAAAAAAAAAAAAAADD3MP7gG+XvPbmeRWbEDeqh5sPqO/MN5&#10;vv3fNwxgbp6fJZ0T9uNaeVeVFaHosfmYeXr2+8wPw060E2hsQ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w9zD+&#10;4Bvl7z25nkVmxA3qoebD6jvzDeb793zcMYG6enyWdE/bjWnlXlRWh6LH5mHl69vvMD8NOtBNobEI&#10;AAAAAAAAAAAAAAAAAAAAAAAAAAAAAAAAAAAAAACsTejzkvLl721D7K3fGnZ1Bv8AltdJ/wCaVjfu&#10;1z2izsbiYAAAAAAAAAAAAAAAAAAAAAAAAAAAAAAAAAAAAAADD3MP7gG+XvPbmeRWbEDeqh5sPqO/&#10;MN5vv3fNwxgbp6fJZ0T9uNaeVeVFaHosfmYeXr2+8wPw060E2hsQg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w9&#10;zD+4Bvl7z25nkVmxA3qoebD6jvzDeb793zcMYG6enyWdE/bjWnlXlRWh6LH5mHl69vvMD8NOtBNo&#10;bEIAAAAAAAAAAAAAAAAAAAAAAAAAAAAAAAAAAAAAACsTejzkvLl721D7K3fGnZ1Bv+W10n/mlY37&#10;tc9os7G4mAAAAAAAAAAAAAAAAAAAAAAAAAAAAAAAAAAAAAAAw9zD+4Bvl7z25nkVmxA3qoebD6jv&#10;zDeb793zcMYG6enyWdE/bjWnlXlRWh6LH5mHl69vvMD8NOtBNobEI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MP&#10;cw/uAb5e89uZ5FZsQN6qHmw+o78w3m+/d83DGBunp8lnRP241p5V5UVoeix+Zh5evb7zA/DTrQTa&#10;GxCAAAAAAAAAAAAAAAAAAAAAAAAAAAAAAAAAAAAAAArE3o85Ly5e9tQ+yt3xp2dQb/ltdJ/5pWN+&#10;7XPaLOxuJgAAAAAAAAAAAAAAAAAAAAAAAAAAAAAAAAAAAAAAMPcw/uAb5e89uZ5FZsQN6qHmw+o7&#10;8w3m+/d83DGBunp8lnRP241p5V5UVoeix+Zh5evb7zA/DTrQTaGxC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D&#10;3MP7gG+XvPbmeRWbEDeqh5sPqO/MN5vv3fNwxgbp6fJZ0T9uNaeVeVFaHosfmYeXr2+8wPw060E2&#10;hsQgAAAAAAAAAAAAAAAAAAAAAAAAAAAAAAAAAAAAAAKxN6POS8uXvbUPsrd8adnUG/5bXSf+aVjf&#10;u1z2izsbiYAAAAAAAAAAAAAAAAAAAAAAAAAAAAAAAAAAAAAADD3MP7gG+XvPbmeRWbEDeqh5sPqO&#10;/MN5vv3fNwxgbp6fJZ0T9uNaeVeVFaHosfmYeXr2+8wPw060E2hsQ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w&#10;9zD+4Bvl7z25nkVmxA3qoebD6jvzDeb793zcMYG6enyWdE/bjWnlXlRWh6LH5mHl69vvMD8NOtBN&#10;obEIAAAAAAAAAAAAAAAAAAAAAAAAAAAAAAAAAAAAAACsTejzkvLl721D7K3fGnZ1Bv8AltdJ/wCa&#10;Vjfu1z2izsbiYAAAAAAAAAAAAAAAAAAAAAAAAAAAAAAAAAAAAAADD3MP7gG+XvPbmeRWbEDeqh5s&#10;PqO/MN5vv3fNwxgbp6fJZ0T9uNaeVeVFaHosfmYeXr2+8wPw060E2hsQg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w9zD+4Bvl7z25nkVmxA3qoebD6jvzDeb793zcMYG6enyWdE/bjWnlXlRWh6LH5mHl69vvMD8NO&#10;tBNobEIAAAAAAAAAAAAAAAAAAAAAAAAAAAAAAAAAAAAAACsTejzkvLl721D7K3fGnZ1Bv+W10n/m&#10;lY37tc9os7G4mAAAAAAAAAAAAAAAAAAAAAAAAAAAAAAAAAAAAAAAw9zD+4Bvl7z25nkVmxA3qoeb&#10;D6jvzDeb793zcMYG6enyWdE/bjWnlXlRWh6LH5mHl69vvMD8NOtBNobEI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MPcw/uAb5e89uZ5FZsQN6qHmw+o78w3m+/d83DGBunp8lnRP241p5V5UVoeix+Zh5evb7zA/DT&#10;rQTaGxCAAAAAAAAAAAAAAAAAAAAAAAAAAAAAAAAAAAAAAArE3o85Ly5e9tQ+yt3xp2dQb/ltdJ/5&#10;pWN+7XPaLOxuJgAAAAAAAAAAAAAAAAAAAAAAAAAAAAAAAAAAAAAAMPcw/uAb5e89uZ5FZsQN6qHm&#10;w+o78w3m+/d83DGBunp8lnRP241p5V5UVoeix+Zh5evb7zA/DTrQTaGxC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D3MP7gG+XvPbmeRWbEDeqh5sPqO/MN5vv3fNwxgbp6fJZ0T9uNaeVeVFaHosfmYeXr2+8wPw0&#10;60E2hsQgAAAAAAAAAAAAAAAAAAAAAAAAAAAAAAAAAAAAAAKxN6POS8uXvbUPsrd8adnUG/5bXSf+&#10;aVjfu1z2izsbiYAAAAAAAAAAAAAAAAAAAAAAAAAAAAAAAAAAAAAADD3MP7gG+XvPbmeRWbEDeqh5&#10;sPqO/MN5vv3fNwxgbp6fJZ0T9uNaeVeVFaHosfmYeXr2+8wPw060E2hsQ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w9zD+4Bvl7z25nkVmxA3qoebD6jvzDeb793zcMYG6enyWdE/bjWnlXlRWh6LH5mHl69vvMD8N&#10;OtBNobEIAAAAAAAAAAAAAAAAAAAAAAAAAAAAAAAAAAAAAACsTejzkvLl721D7K3fGnZ1Bv8AltdJ&#10;/wCaVjfu1z2izsbiYAAAAAAAAAAAAAAAAAAAAAAAAAAAAAAAAAAAAAADD3MP7gG+XvPbmeRWbEDe&#10;qh5sPqO/MN5vv3fNwxgbp6fJZ0T9uNaeVeVFaHosfmYeXr2+8wPw060E2hsQg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w9zD+4Bvl7z25nkVmxA3qoebD6jvzDeb793zcMYG6enyWdE/bjWnlXlRWh6LH5mHl69vvM&#10;D8NOtBNobEIAAAAAAAAAAAAAAAAAAAAAAAAAAAAAAAAAAAAAACsTejzkvLl721D7K3fGnZ1Bv+W1&#10;0n/mlY37tc9os7G4mAAAAAAAAAAAAAAAAAAAAAAAAAAAAAAAAAAAAAAAw9zD+4Bvl7z25nkVmxA3&#10;qoebD6jvzDeb793zcMYG6enyWdE/bjWnlXlRWh6LH5mHl69vvMD8NOtBNobEI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MPcw/uAb5e89uZ5FZsQN6qHmw+o78w3m+/d83DGBunp8lnRP241p5V5UVoeix+Zh5evb7z&#10;A/DTrQTaGxCAAAAAAAAAAAAAAAAAAAAAAAAAAAAAAAAAAAAAAArE3o85Ly5e9tQ+yt3xp2dQb/lt&#10;dJ/5pWN+7XPaLOxuJgAAAAAAAAAAAAAAAAAAAAAAAAAAAAAAAAAAAAAAMPcw/uAb5e89uZ5FZsQN&#10;6qHmw+o78w3m+/d83DGBunp8lnRP241p5V5UVoeix+Zh5evb7zA/DTrQTaGxC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DD3MP7gG+XvPbmeRWbEDeqh5sPqO/MN5vv3fNwxgbp6fJZ0T9uNaeVeVFaHosfmYeXr2+8&#10;wPw060E2hsQgAAAAAAAAAAAAAAAAAAAAAAAAAAAAAAAAAAAAAAKxN6POS8uXvbUPsrd8adnUG/5b&#10;XSf+aVjfu1z2izsbiYAAAAAAAAAAAAAAAAAAAAAAAAAAAAAAAAAAAAAADD3MP7gG+XvPbmeRWbED&#10;eqh5sPqO/MN5vv3fNwxgbp6fJZ0T9uNaeVeVFaHosfmYeXr2+8wPw060E2hsQ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w9zD+4Bvl7z25nkVmxA3qoebD6jvzDeb793zcMYG6enyWdE/bjWnlXlRWh6LH5mHl69vv&#10;MD8NOtBNobEIAAAAAAAAAAAAAAAAAAAAAAAAAAAAAAAAAAAAAACsTejzkvLl721D7K3fGnZ1Bv8A&#10;ltdJ/wCaVjfu1z2izsbiYAAAAAAAAAAAAAAAAAAAAAAAAAAAAAAAAAAAAAADD3MP7gG+XvPbmeRW&#10;bEDeqh5sPqO/MN5vv3fNwxgbp6fJZ0T9uNaeVeVFaHosfmYeXr2+8wPw060E2hsQg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w9zD+4Bvl7z25nkVmxA3qoebD6jvzDeb793zcMYG6enyWdE/bjWnlXlRWh6LH5mHl6&#10;9vvMD8NOtBNobEIAAAAAAAAAAAAAAAAAAAAAAAAAAAAAAAAAAAAAACsTejzkvLl721D7K3fGnZ1B&#10;v+W10n/mlY37tc9os7G4mAAAAAAAAAAAAAAAAAAAAAAAAAAAAAAAAAAAAAAAw9zD+4Bvl7z25nkV&#10;mxA3qoebD6jvzDeb793zcMYG6enyWdE/bjWnlXlRWh6LH5mHl69vvMD8NOtBNobEI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MPcw/uAb5e89uZ5FZsQN6qHmw+o78w3m+/d83DGBunp8lnRP241p5V5UVoeix+Zh5e&#10;vb7zA/DTrQTaGxCAAAAAAAAAAAAAAAAAAAAAAAAAAAAAAAAAAAAAAArE3o85Ly5e9tQ+yt3xp2dQ&#10;b/ltdJ/5pWN+7XPaLOxuJgAAAAAAAAAAAAAAAAAAAAAAAAAAAAAAAAAAAAAAMPcw/uAb5e89uZ5F&#10;ZsQN6qHmw+o78w3m+/d83DGBunp8lnRP241p5V5UVoeix+Zh5evb7zA/DTrQTaGxC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Bh7mH9wDfL3ntzPIrNiBvVQ82H1HfmG8337vm4YwN09Pks6J+3GtPKvKitD0WPzMPL17feYH4ada&#10;CbQ2IQAAAAAAAAAAAAAAAAAAAAAAAAAAAAAAAAAAAAAAFYm9HnJeXL3tqH2Vu+NOzqDf8trpP/NK&#10;xv3a57RZ2NxM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Ye5h/cA3y957czyKzYgb1UPNh9R35hvN9+75uGMDdPT5LOiftxrTyryorQ9Fj8zDy9e33mB+GnWg&#10;m0NiEAAAAAAAAAAAAAAAAAAAAAAAAAAAAAAAAAAAAAABWJvR5yXly97ah9lbvjTs6g3/AC2uk/8A&#10;NKxv3a57RZ2NxM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Ye5h/cA3y957czyKzYgb1UPNh9R35hvN9+75uGMDdPT5LOiftxrTyryorQ9Fj8zDy9e33mB+Gn&#10;Wgm0NiEAAAAAAAAAAAAAAAAAAAAAAAAAAAAAAAAAAAAAABWJvR5yXly97ah9lbvjTs6g3/La6T/z&#10;Ssb92ue0WdjcT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HuYf3AN8vee3M8is2IG9VDzYfUd+Ybzffu+bhjA3T0+Szon7ca08q8qK0PRY/Mw8vXt95gfhp1&#10;oJtDYhAAAAAAAAAAAAAAAAAAAAAAAAAAAAAAAAAAAAAAAVib0ecl5cve2ofZW7407OoN/wAtrpP/&#10;ADSsb92ue0WdjcT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GHuYf3AN8vee3M8is2IG9VDzYfUd+Ybzffu+bhjA3T0+Szon7ca08q8qK0PRY/Mw8vXt95gfh&#10;p1oJtDYhAAAAAAAAAAAAAAAAAAAAAAAAAAAAAAAAAAAAAAAVib0ecl5cve2ofZW7407OoN/y2uk/&#10;80rG/drntFnY3Ew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Bh7mH9wDfL3ntzPIrNiBvVQ82H1HfmG8337vm4YwN09Pks6J+3GtPKvKitD0WPzMPL17feYH4a&#10;daCbQ2IQAAAAAAAAAAAAAAAAAAAAAAAAAAAAAAAAAAAAAAFYm9HnJeXL3tqH2Vu+NOzqDf8ALa6T&#10;/wA0rG/drntFnY3Ew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Bh7mH9wDfL3ntzPIrNiBvVQ82H1HfmG8337vm4YwN09Pks6J+3GtPKvKitD0WPzMPL17feYH&#10;4adaCbQ2IQAAAAAAAAAAAAAAAAAAAAAAAAAAAAAAAAAAAAAAFYm9HnJeXL3tqH2Vu+NOzqDf8trp&#10;P/NKxv3a57RZ2NxM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Ye5h/cA3y957czyKzYgb1UPNh9R35hvN9+75uGMDdPT5LOiftxrTyryorQ9Fj8zDy9e33mB+&#10;GnWgm0NiEAAAAAAAAAAAAAAAAAAAAAAAAAAAAAAAAAAAAAABWJvR5yXly97ah9lbvjTs6g3/AC2u&#10;k/8ANKxv3a57RZ2NxM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Ye5h/cA3y957czyKzYgb1UPNh9R35hvN9+75uGMDdPT5LOiftxrTyryorQ9Fj8zDy9e33m&#10;B+GnWgm0NiEAAAAAAAAAAAAAAAAAAAAAAAAAAAAAAAAAAAAAABWJvR5yXly97ah9lbvjTs6g3/La&#10;6T/zSsb92ue0WdjcT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HuYf3AN8vee3M8is2IG9VDzYfUd+Ybzffu+bhjA3T0+Szon7ca08q8qK0PRY/Mw8vXt95g&#10;fhp1oJtDYhAAAAAAAAAAAAAAAAAAAAAAAAAAAAAAAAAAAAAAAVib0ecl5cve2ofZW7407OoN/wAt&#10;rpP/ADSsb92ue0WdjcT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GHuYf3AN8vee3M8is2IG9VDzYfUd+Ybzffu+bhjA3T0+Szon7ca08q8qK0PRY/Mw8vXt9&#10;5gfhp1oJtDYhAAAAAAAAAAAAAAAAAAAAAAAAAAAAAAAAAAAAAAAVib0ecl5cve2ofZW7407OoN/y&#10;2uk/80rG/drntFnY3Ew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h7mH9wDfL3ntzPIrNiBvVQ82H1HfmG8337vm4YwN09Pks6J+3GtPKvKitD0WPzMPL17fe&#10;YH4adaCbQ2IQAAAAAAAAAAAAAAAAAAAAAAAAAAAAAAAAAAAAAAFYm9HnJeXL3tqH2Vu+NOzqDf8A&#10;La6T/wA0rG/drntFnY3Ew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Bh7mH9wDfL3ntzPIrNiBvVQ82H1HfmG8337vm4YwN09Pks6J+3GtPKvKitD0WPzMPL17&#10;feYH4adaCbQ2IQAAAAAAAAAAAAAAAAAAAAAAAAAAAAAAAAAAAAAAFYm9HnJeXL3tqH2Vu+NOzqDf&#10;8trpP/NKxv3a57RZ2NxM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Ye5h/cA3y957czyKzYgb1UPNh9R35hvN9+75uGMDdPT5LOiftxrTyryorQ9Fj8zDy9e3&#10;3mB+GnWgm0NiEAAAAAAAAAAAAAAAAAAAAAAAAAAAAAAAAAAAAAABWJvR5yXly97ah9lbvjTs6g3/&#10;AC2uk/8ANKxv3a57RZ2NxM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Ye5h/cA3y957czyKzYgb1UPNh9R35hvN9+75uGMDdPT5LOiftxrTyryorQ9Fj8zDy9&#10;e33mB+GnWgm0NiEAAAAAAAAAAAAAAAAAAAAAAAAAAAAAAAAAAAAAABWJvR5yXly97ah9lbvjTs6g&#10;3/La6T/zSsb92ue0WdjcT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HuYf3AN8vee3M8is2IG9VDzYfUd+Ybzffu+bhjA3T0+Szon7ca08q8qK0PRY/Mw8vX&#10;t95gfhp1oJtDYhAAAAAAAAAAAAAAAAAAAAAAAAAAAAAAAAAAAAAAAVib0ecl5cve2ofZW7407OoN&#10;/wAtrpP/ADSsb92ue0WdjcT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GHuYf3AN8vee3M8is2IG9VDzYfUd+Ybzffu+bhjA3T0+Szon7ca08q8qK0PRY/Mw8&#10;vXt95gfhp1oJtDYhAAAAAAAAAAAAAAAAAAAAAAAAAAAAAAAAAAAAAAAVib0ecl5cve2ofZW7407O&#10;oN/y2uk/80rG/drntFnY3Ew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Bh7mH9wDfL3ntzPIrNiBvVQ82H1HfmG8337vm4YwN09Pks6J+3GtPKvKitD0WPzMPL&#10;17feYH4adaCbQ2IQAAAAAAAAAAAAAAAAAAAAAAAAAAAAAAAAAAAAAAFYm9HnJeXL3tqH2Vu+NOzq&#10;Df8ALa6T/wA0rG/drntFnY3Ew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Bh7mH9wDfL3ntzPIrNiBvVQ82H1HfmG8337vm4YwN09Pks6J+3GtPKvKitD0WPzM&#10;PL17feYH4adaCbQ2IQAAAAAAAAAAAAAAAAAAAAAAAAAAAAAAAAAAAAAAFYm9HnJeXL3tqH2Vu+NO&#10;zqDf8trpP/NKxv3a57RZ2NxM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Ye5h/cA3y957czyKzYgb1UPNh9R35hvN9+75uGMDdPT5LOiftxrTyryorQ9Fj8zD&#10;y9e33mB+GnWgm0NiEAAAAAAAAAAAAAAAAAAAAAAAAAAAAAAAAAAAAAABWJvR5yXly97ah9lbvjTs&#10;6g3/AC2uk/8ANKxv3a57RZ2NxM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Ye5h/cA3y957czyKzYgb1UPNh9R35hvN9+75uGMDdPT5LOiftxrTyryorQ9Fj8&#10;zDy9e33mB+GnWgm0NiEAAAAAAAAAAAAAAAAAAAAAAAAAAAAAAAAAAAAAABWJvR5yXly97ah9lbvj&#10;Ts6g3/La6T/zSsb92ue0WdjcT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HuYf3AN8vee3M8is2IG9VDzYfUd+Ybzffu+bhjA3T0+Szon7ca08q8qK0PRY/M&#10;w8vXt95gfhp1oJtDYhAAAAAAAAAAAAAAAAAAAAAAAAAAAAAAAAAAAAAAAVib0ecl5cve2ofZW740&#10;7OoN/wAtrpP/ADSsb92ue0WdjcT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GHuYf3AN8vee3M8is2IG9VDzYfUd+Ybzffu+bhjA3T0+Szon7ca08q8qK0PRY&#10;/Mw8vXt95gfhp1oJtDYhAAAAAAAAAAAAAAAAAAAAAAAAAAAAAAAAAAAAAAAVib0ecl5cve2ofZW7&#10;407OoN/y2uk/80rG/drntFnY3Ew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Bh7mH9wDfL3ntzPIrNiBvVQ82H1HfmG8337vm4YwN09Pks6J+3GtPKvKitD0WP&#10;zMPL17feYH4adaCbQ2IQAAAAAAAAAAAAAAAAAAAAAAAAAAAAAAAAAAAAAAFYm9HnJeXL3tqH2Vu+&#10;NOzqDf8ALa6T/wA0rG/drntFnY3Ew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Bh7mH9wDfL3ntzPIrNiBvVQ82H1HfmG8337vm4YwN09Pks6J+3GtPKvKitD0&#10;WPzMPL17feYH4adaCbQ2IQAAAAAAAAAAAAAAAAAAAAAAAAAAAAAAAAAAAAAAFYm9HnJeXL3tqH2V&#10;u+NOzqDf8trpP/NKxv3a57RZ2NxM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Ye5h/cA3y957czyKzYgb1UPNh9R35hvN9+75uGMDdPT5LOiftxrTyryorQ9F&#10;j8zDy9e33mB+GnWgm0NiEAAAAAAAAAAAAAAAAAAAAAAAAAAAAAAAAAAAAAABWJvR5yXly97ah9lb&#10;vjTs6g3/AC2uk/8ANKxv3a57RZ2NxM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Ye5h/cA3y957czyKzYgb1UPNh9R35hvN9+75uGMDdPT5LOiftxrTyryorQ&#10;9Fj8zDy9e33mB+GnWgm0NiEAAAAAAAAAAAAAAAAAAAAAAAAAAAAAAAAAAAAAABWJvR5yXly97ah9&#10;lbvjTs6g3/La6T/zSsb92ue0WdjcT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HuYf3AN8vee3M8is2IG9VDzYfUd+Ybzffu+bhjA3T0+Szon7ca08q8qK0P&#10;RY/Mw8vXt95gfhp1oJtDYhAAAAAAAAAAAAAAAAAAAAAAAAAAAAAAAAAAAAAAAVib0ecl5cve2ofZ&#10;W7407OoN/wAtrpP/ADSsb92ue0WdjcT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GHuYf3AN8vee3M8is2IG9VDzYfUd+Ybzffu+bhjA3T0+Szon7ca08q8qK&#10;0PRY/Mw8vXt95gfhp1oJtDYhAAAAAAAAAAAAAAAAAAAAAAAAAAAAAAAAAAAAAAAVib0ecl5cve2o&#10;fZW7407OoN/y2uk/80rG/drntFnY3Ew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h7mH9wDfL3ntzPIrNiBvVQ82H1HfmG8337vm4YwN09Pks6J+3GtPKvKit&#10;D0WPzMPL17feYH4adaCbQ2IQAAAAAAAAAAAAAAAAAAAAAAAAAAAAAAAAAAAAAAFYm9HnJeXL3tqH&#10;2Vu+NOzqDf8ALa6T/wA0rG/drntFnY3Ew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Bh7mH9wDfL3ntzPIrNiBvVQ82H1HfmG8337vm4Yw&#10;N09Pks6J+3GtPKvKitD0WPzMPL17feYH4adaCbQ2IQ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Ye5h/&#10;cA3y957czyKzYgb1UPNh9R35hvN9+75uGMDdPT5LOiftxrTyryorQ9Fj8zDy9e33mB+GnWgm0NiE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HuYf3AN8vee3M8is2IG9VDzYfUd+Ybzffu+bhjA3T0+Szo&#10;n7ca08q8qK0PRY/Mw8vXt95gfhp1oJtDYh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Bh7mH9wDfL3nt&#10;zPIrNiBvVQ82H1HfmG8337vm4YwN09Pks6J+3GtPKvKitD0WPzMPL17feYH4adaCbQ2IQ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Ye5h/cA3y957czyKzYgb1UPNh9R35hvN9+75uGMDdPT5LOiftxrTyr&#10;yorQ9Fj8zDy9e33mB+GnWgm0NiE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GHuYf3AN8vee3M8is2IG&#10;9VDzYfUd+Ybzffu+bhjA3T0+Szon7ca08q8qK0PRY/Mw8vXt95gfhp1oJtDYh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Bh7mH9wDfL3ntzPIrNiBvVQ82H1HfmG8337vm4YwN09Pks6J+3GtPKvKitD0WP&#10;zMPL17feYH4adaCbQ2IQ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Ye5h/cA3y957czyKzYgb1UPNh9R&#10;35hvN9+75uGMDdPT5LOiftxrTyryorQ9Fj8zDy9e33mB+GnWgm0NiE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GHuYf3AN8vee3M8is2IG9VDzYfUd+Ybzffu+bhjA3T0+Szon7ca08q8qK0PRY/Mw8vXt9&#10;5gfhp1oJtDYh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Bh7mH9wDfL3ntzPIrNiBvVQ82H1HfmG8337&#10;vm4YwN09Pks6J+3GtPKvKitD0WPzMPL17feYH4adaCbQ2IQ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Ye5h/cA3y957czyKzYgb1UPNh9R35hvN9+75uGMDdPT5LOiftxrTyryorQ9Fj8zDy9e33mB+GnWg&#10;m0NiE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GHuYf3AN8vee3M8is2IG9VDzYfUd+Ybzffu+bhjA3T&#10;0+Szon7ca08q8qK0PRY/Mw8vXt95gfhp1oJtDYh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Bh7mH9wD&#10;fL3ntzPIrNiBvVQ82H1HfmG8337vm4YwN09Pks6J+3GtPKvKitD0WPzMPL17feYH4adaCbQ2I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Ye5h/cA3y957czyKzYgb1UPNh9R35hvN9+75uGMDdPT5LOift&#10;xrTyryorQ9Fj8zDy9e33mB+GnWgm0NiE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HuYf3AN8vee3M8&#10;is2IG9VDzYfUd+Ybzffu+bhjA3T0+Szon7ca08q8qK0PRY/Mw8vXt95gfhp1oJtDYh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Bh7mH9wDfL3ntzPIrNiBvVQ82H1HfmG8337vm4YwN09Pks6J+3GtPKvKi&#10;tD0WPzMPL17feYH4adaCbQ2IQ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Ye5h/cA3y957czyKzYgb1U&#10;PNh9R35hvN9+75uGMDdPT5LOiftxrTyryorQ9Fj8zDy9e33mB+GnWgm0NiE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GHuYf3AN8vee3M8is2IG9VDzYfUd+Ybzffu+bhjA3T0+Szon7ca08q8qK0PRY/Mw&#10;8vXt95gfhp1oJtDYh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Bh7mH9wDfL3ntzPIrNiBvVQ82H1Hfm&#10;G8337vm4YwN09Pks6J+3GtPKvKitD0WPzMPL17feYH4adaCbQ2IQ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Ye5h/cA3y957czyKzYgb1UPNh9R35hvN9+75uGMDdPT5LOiftxrTyryorQ9Fj8zDy9e33mB&#10;+GnWgm0NiE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GHuYf3AN8vee3M8is2IG9VDzYfUd+Ybzffu+b&#10;hjA3T0+Szon7ca08q8qK0PRY/Mw8vXt95gfhp1oJtDYh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Bh7&#10;mH9wDfL3ntzPIrNiBvVQ82H1HfmG8337vm4YwN09Pks6J+3GtPKvKitD0WPzMPL17feYH4adaCbQ&#10;2I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Ye5h/cA3y957czyKzYgb1UPNh9R35hvN9+75uGMDdPT5&#10;LOiftxrTyryorQ9Fj8zDy9e33mB+GnWgm0NiE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GHuYf3AN8v&#10;ee3M8is2IG9VDzYfUd+Ybzffu+bhjA3T0+Szon7ca08q8qK0PRY/Mw8vXt95gfhp1oJtDYh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Bh7mH9wDfL3ntzPIrNiBvVQ82H1HfmG8337vm4YwN09Pks6J+3Gt&#10;PKvKitD0WPzMPL17feYH4adaCbQ2I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Ye5h/cA3y957czyKz&#10;Ygb1UPNh9R35hvN9+75uGMDdPT5LOiftxrTyryorQ9Fj8zDy9e33mB+GnWgm0NiE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HuYf3AN8vee3M8is2IG9VDzYfUd+Ybzffu+bhjA3T0+Szon7ca08q8qK0P&#10;RY/Mw8vXt95gfhp1oJtDYh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Bh7mH9wDfL3ntzPIrNiBvVQ82&#10;H1HfmG8337vm4YwN09Pks6J+3GtPKvKitD0WPzMPL17feYH4adaCbQ2IQ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Ye5h/cA3y957czyKzYgb1UPNh9R35hvN9+75uGMDdPT5LOiftxrTyryorQ9Fj8zDy9&#10;e33mB+GnWgm0NiE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GHuYf3AN8vee3M8is2IG9VDzYfUd+Ybz&#10;ffu+bhjA3T0+Szon7ca08q8qK0PRY/Mw8vXt95gfhp1oJtDYh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CF3PvufNtvy8aktLK47jNbhX&#10;FHQWN7M0YVZbTLUbivqGtCWX13dfg/aXFCM/ghJUuJPDxjCETX19Jo5xavKZ0rd2sJp/Kex24PNJ&#10;k7Dlo0n3NWaW8p4TXFhlMjunfS0qX16FnHa7BZXHzVuMklG6ydvxm7U8ks5krlV2rk2e2K0HpKrb&#10;9xmrjF09R6p7UnYrTak1DLJkchQr8IxhNPipKtOxlmhw7VO1ljGHHiJc9Ffktt+Q3ptctWx97jPY&#10;3cLJ6Ott195Y1aMKN/V3a3TpUNWaoxuS7M81OtcaKt7y105SqSwl7y0w1GaMO1GaMSQ4tR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BVhzPU470c6GwGx8IeOaf0hRpav1RZzTf9tPGvWq6izNpeScIyxhX&#10;03pi1pU5pvDxvYyy8IzR7RpddYu1qdQT0gbpg9OmEns9tdsVYWO+m8eCqVIRxNebJX97utr7Cagt&#10;uxNQmp5DaTZ7D2dtUrRjN29QTUaUJJq0Y1S08boo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Crrlkk&#10;/OJzwc0W5teWpcUdIzXeisfWn4zU6U/svQ01jrmnNDjCWNXD6Ery04RjDjTqzcZeMPAaafR8t4c1&#10;XpF3WU5v8hTucrj9ja2b5e9L31ft1bS0rQ11jto9K5a2ryRnkpzXmg+WzIU7SSaeXtWl5VjGn25f&#10;rZaKNyw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Mbby+5But722ufJfKCJPP58hHnW+aTz&#10;H/A5rIRV6cHyZsZ7cdW/ZVuKWPRNPNA6N9/nfD7t4wTzGy6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DG28vuQbre9trnyXygiTz+fIR51vmk8x/wADmshFXpwfJmxntx1b9lW4pY9E080Do33+d8Pu3jBP&#10;MbLo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Mbby+5But722ufJfKCJPP58hHnW+aTzH/A5rIRV6cHy&#10;ZsZ7cdW/ZVuKWPRNPNA6N9/nfD7t4wTzGy6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DG28vuQbre9t&#10;rnyXygiTz+fIR51vmk8x/wADmshFXpwfJmxntx1b9lW4pY9E080Do33+d8Pu3jBPMbLo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Mbby+5But722ufJfKCJPP58hHnW+aTzH/A5rIRV6cHyZsZ7cdW/ZVuK&#10;WPRNPNA6N9/nfD7t4wTzGy6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DG28vuQbre9trnyXygiTz+fI&#10;R51vmk8x/wADmshFXpwfJmxntx1b9lW4pY9E080Do33+d8Pu3jBPMbLo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Mbby+5But722ufJfKCJPP58hHnW+aTzH/A5rIRV6cHyZsZ7cdW/ZVuKWPRNPNA6N9/n&#10;fD7t4wTzGy6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DG28vuQbre9trnyXygiTz+fIR51vmk8x/wAD&#10;mshFXpwfJmxntx1b9lW4pY9E080Do33+d8Pu3jBPMbLo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Mbb&#10;y+5But722ufJfKCJPP58hHnW+aTzH/A5rIRV6cHyZsZ7cdW/ZVuKWPRNPNA6N9/nfD7t4wTzGy6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DG28vuQbre9trnyXygiTz+fIR51vmk8x/wADmshFXpwfJmxn&#10;tx1b9lW4pY9E080Do33+d8Pu3jBPMbLo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Mbby+5But722ufJ&#10;fKCJPP58hHnW+aTzH/A5rIRV6cHyZsZ7cdW/ZVuKWPRNPNA6N9/nfD7t4wTzGy6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rB51IezvM3yZaW&#10;n7U9Glre3yNelGElOTxbIa10XJeRkrcI1Jqs9rgpodmPghGWXh4ZojTk9ISpx3J6wXQA2ar95c46&#10;05iMXqjJWM8ttbUPYjVHMHy/W+oKlvfQkmual3Xw23NSHdz8ZJI06fYh2qk4s+G42AAAAAAAAAAA&#10;AAAAAAAAAAAAAAAAAAAAAAAAAAAAxtvL7kG63vba58l8oIk8/nyEedb5pPMf8DmshFXpwfJmxntx&#10;1b9lW4pY9E080Do33+d8Pu3jBPMbLo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rD5r/lmcn/ANuMb5YWo07Ott5/voPe33Snw7YUWeDcTAAAAAAAAAAAAAAA&#10;AAAAAAAAAAAAAAAAAAAAAAAAY23l9yDdb3ttc+S+UESefz5CPOt80nmP+BzWQir04PkzYz246t+y&#10;rcUseiaeaB0b7/O+H3bxgnmNl0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Vh81/yzOT/AO3GN8sLUadnW28/30Hvb7pT4dsKLPBuJgAAAAAAAAAAAAAAAAAA&#10;AAAAAAAAAAAAAAAAAAAAMbby+5But722ufJfKCJPP58hHnW+aTzH/A5rIRV6cHyZsZ7cdW/ZVuKW&#10;PRNPNA6N9/nfD7t4wTzGy6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Kw+a/5ZnJ/9uMb5YWo07Ott5/voPe33Snw7YUWeDcTAAAAAAAAAAAAAAAAAAAAAAAA&#10;AAAAAAAAAAAAAAAY23l9yDdb3ttc+S+UESefz5CPOt80nmP+BzWQir04PkzYz246t+yrcUseiaea&#10;B0b7/O+H3bxgnmNl0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Vh81/yzOT/7cY3ywtRp2dbbz/fQe9vulPh2wos8G4mAAAAAAAAAAAAAAAAAAAAAAAAAAAAA&#10;AAAAAAAAAAxtvL7kG63vba58l8oIk8/nyEedb5pPMf8AA5rIRV6cHyZsZ7cdW/ZVuKWPRNPNA6N9&#10;/nfD7t4wTzGy6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" stroked="f" strokeweight="1pt">
              <v:fill r:id="rId4" o:title="" recolor="t" rotate="t" type="fram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B73E4"/>
    <w:multiLevelType w:val="hybridMultilevel"/>
    <w:tmpl w:val="9C4487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214DEA"/>
    <w:multiLevelType w:val="multilevel"/>
    <w:tmpl w:val="7C6EF52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AD3CEB"/>
    <w:multiLevelType w:val="multilevel"/>
    <w:tmpl w:val="A3E28F0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2B2B93"/>
    <w:multiLevelType w:val="multilevel"/>
    <w:tmpl w:val="CF4636D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CB6F00"/>
    <w:multiLevelType w:val="hybridMultilevel"/>
    <w:tmpl w:val="FA702C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235268F"/>
    <w:multiLevelType w:val="multilevel"/>
    <w:tmpl w:val="EBC21AE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BE3A32"/>
    <w:multiLevelType w:val="multilevel"/>
    <w:tmpl w:val="7CA8DF1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BC12B4"/>
    <w:multiLevelType w:val="hybridMultilevel"/>
    <w:tmpl w:val="5F1040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0500C7"/>
    <w:multiLevelType w:val="multilevel"/>
    <w:tmpl w:val="F5544D6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D818B5"/>
    <w:multiLevelType w:val="multilevel"/>
    <w:tmpl w:val="2482F8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CB1337"/>
    <w:multiLevelType w:val="multilevel"/>
    <w:tmpl w:val="8F34355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403719712">
    <w:abstractNumId w:val="7"/>
  </w:num>
  <w:num w:numId="2" w16cid:durableId="1218858660">
    <w:abstractNumId w:val="4"/>
  </w:num>
  <w:num w:numId="3" w16cid:durableId="704644351">
    <w:abstractNumId w:val="0"/>
  </w:num>
  <w:num w:numId="4" w16cid:durableId="1289968447">
    <w:abstractNumId w:val="10"/>
  </w:num>
  <w:num w:numId="5" w16cid:durableId="987323129">
    <w:abstractNumId w:val="6"/>
  </w:num>
  <w:num w:numId="6" w16cid:durableId="95946900">
    <w:abstractNumId w:val="3"/>
  </w:num>
  <w:num w:numId="7" w16cid:durableId="1075976122">
    <w:abstractNumId w:val="2"/>
  </w:num>
  <w:num w:numId="8" w16cid:durableId="1495217525">
    <w:abstractNumId w:val="8"/>
  </w:num>
  <w:num w:numId="9" w16cid:durableId="2022509576">
    <w:abstractNumId w:val="9"/>
  </w:num>
  <w:num w:numId="10" w16cid:durableId="965165219">
    <w:abstractNumId w:val="1"/>
  </w:num>
  <w:num w:numId="11" w16cid:durableId="13521465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F70"/>
    <w:rsid w:val="000268AE"/>
    <w:rsid w:val="00052B29"/>
    <w:rsid w:val="00062B1B"/>
    <w:rsid w:val="0006676F"/>
    <w:rsid w:val="00082F5B"/>
    <w:rsid w:val="000862E7"/>
    <w:rsid w:val="00096962"/>
    <w:rsid w:val="000A2355"/>
    <w:rsid w:val="000C3006"/>
    <w:rsid w:val="000C3369"/>
    <w:rsid w:val="000C7642"/>
    <w:rsid w:val="000D66CE"/>
    <w:rsid w:val="000F6367"/>
    <w:rsid w:val="00111BC1"/>
    <w:rsid w:val="00116A20"/>
    <w:rsid w:val="00126DC2"/>
    <w:rsid w:val="00144D97"/>
    <w:rsid w:val="001746B7"/>
    <w:rsid w:val="001827CC"/>
    <w:rsid w:val="00183BBD"/>
    <w:rsid w:val="00195AED"/>
    <w:rsid w:val="001963D8"/>
    <w:rsid w:val="001A7FDD"/>
    <w:rsid w:val="001B1A1D"/>
    <w:rsid w:val="001C57E2"/>
    <w:rsid w:val="001F6A3D"/>
    <w:rsid w:val="00206A74"/>
    <w:rsid w:val="00224C8F"/>
    <w:rsid w:val="00230B1A"/>
    <w:rsid w:val="00235305"/>
    <w:rsid w:val="0024112B"/>
    <w:rsid w:val="002569E1"/>
    <w:rsid w:val="002745DE"/>
    <w:rsid w:val="00297AE9"/>
    <w:rsid w:val="002A5159"/>
    <w:rsid w:val="002B1D94"/>
    <w:rsid w:val="002C2306"/>
    <w:rsid w:val="002C2C76"/>
    <w:rsid w:val="002E561B"/>
    <w:rsid w:val="002F0D35"/>
    <w:rsid w:val="002F5405"/>
    <w:rsid w:val="002F753C"/>
    <w:rsid w:val="002F7E9B"/>
    <w:rsid w:val="003257B7"/>
    <w:rsid w:val="00330A8E"/>
    <w:rsid w:val="00346CC2"/>
    <w:rsid w:val="0036018C"/>
    <w:rsid w:val="0036181E"/>
    <w:rsid w:val="003628A6"/>
    <w:rsid w:val="00371981"/>
    <w:rsid w:val="003723EF"/>
    <w:rsid w:val="00386FFD"/>
    <w:rsid w:val="00394E34"/>
    <w:rsid w:val="00395585"/>
    <w:rsid w:val="003D5105"/>
    <w:rsid w:val="003E758B"/>
    <w:rsid w:val="003F590F"/>
    <w:rsid w:val="003F642F"/>
    <w:rsid w:val="00423C3E"/>
    <w:rsid w:val="00437499"/>
    <w:rsid w:val="00452E00"/>
    <w:rsid w:val="00465E05"/>
    <w:rsid w:val="00466582"/>
    <w:rsid w:val="00466EE9"/>
    <w:rsid w:val="00477E7F"/>
    <w:rsid w:val="004821CB"/>
    <w:rsid w:val="00487124"/>
    <w:rsid w:val="004C219E"/>
    <w:rsid w:val="004C2A2A"/>
    <w:rsid w:val="004C6503"/>
    <w:rsid w:val="004F26E7"/>
    <w:rsid w:val="004F481F"/>
    <w:rsid w:val="00501CD7"/>
    <w:rsid w:val="00521306"/>
    <w:rsid w:val="00521C80"/>
    <w:rsid w:val="0052257B"/>
    <w:rsid w:val="00532EAF"/>
    <w:rsid w:val="00534D4E"/>
    <w:rsid w:val="0057367A"/>
    <w:rsid w:val="00593176"/>
    <w:rsid w:val="005A5B80"/>
    <w:rsid w:val="005B2D18"/>
    <w:rsid w:val="005C2B32"/>
    <w:rsid w:val="005C4E72"/>
    <w:rsid w:val="005D440C"/>
    <w:rsid w:val="005E4985"/>
    <w:rsid w:val="005E4AED"/>
    <w:rsid w:val="005E74D0"/>
    <w:rsid w:val="006006C5"/>
    <w:rsid w:val="006114B7"/>
    <w:rsid w:val="00611E0D"/>
    <w:rsid w:val="00615902"/>
    <w:rsid w:val="00630861"/>
    <w:rsid w:val="00630B0A"/>
    <w:rsid w:val="006340EF"/>
    <w:rsid w:val="00663546"/>
    <w:rsid w:val="006663F3"/>
    <w:rsid w:val="006716FB"/>
    <w:rsid w:val="00673123"/>
    <w:rsid w:val="0067376B"/>
    <w:rsid w:val="00673E63"/>
    <w:rsid w:val="00674875"/>
    <w:rsid w:val="006814B9"/>
    <w:rsid w:val="00697BEB"/>
    <w:rsid w:val="006C0F3B"/>
    <w:rsid w:val="006C3C47"/>
    <w:rsid w:val="006D7526"/>
    <w:rsid w:val="006E29DF"/>
    <w:rsid w:val="006F30EF"/>
    <w:rsid w:val="00722FCB"/>
    <w:rsid w:val="00727A41"/>
    <w:rsid w:val="0073227B"/>
    <w:rsid w:val="007345E7"/>
    <w:rsid w:val="0074518D"/>
    <w:rsid w:val="0074790E"/>
    <w:rsid w:val="007610CC"/>
    <w:rsid w:val="00766EBD"/>
    <w:rsid w:val="00790E49"/>
    <w:rsid w:val="007E187E"/>
    <w:rsid w:val="00801FCA"/>
    <w:rsid w:val="00806F68"/>
    <w:rsid w:val="00810502"/>
    <w:rsid w:val="00810EC1"/>
    <w:rsid w:val="0083123B"/>
    <w:rsid w:val="0083517D"/>
    <w:rsid w:val="0087627F"/>
    <w:rsid w:val="00896CEF"/>
    <w:rsid w:val="008A65C2"/>
    <w:rsid w:val="008C755F"/>
    <w:rsid w:val="008D1BDA"/>
    <w:rsid w:val="008D3449"/>
    <w:rsid w:val="008D5486"/>
    <w:rsid w:val="008F14F9"/>
    <w:rsid w:val="008F16E6"/>
    <w:rsid w:val="00903880"/>
    <w:rsid w:val="00904F7E"/>
    <w:rsid w:val="00925DB0"/>
    <w:rsid w:val="0095071A"/>
    <w:rsid w:val="0095669B"/>
    <w:rsid w:val="0095741A"/>
    <w:rsid w:val="00973DFF"/>
    <w:rsid w:val="009774B1"/>
    <w:rsid w:val="00980879"/>
    <w:rsid w:val="009871C0"/>
    <w:rsid w:val="00996808"/>
    <w:rsid w:val="009976E7"/>
    <w:rsid w:val="009A4B65"/>
    <w:rsid w:val="009C07FB"/>
    <w:rsid w:val="009C3E00"/>
    <w:rsid w:val="009E4ADF"/>
    <w:rsid w:val="00A06B8B"/>
    <w:rsid w:val="00A20D10"/>
    <w:rsid w:val="00A22436"/>
    <w:rsid w:val="00A334D8"/>
    <w:rsid w:val="00A41FCC"/>
    <w:rsid w:val="00A47EC9"/>
    <w:rsid w:val="00A502B1"/>
    <w:rsid w:val="00A626F9"/>
    <w:rsid w:val="00A63F37"/>
    <w:rsid w:val="00A6575C"/>
    <w:rsid w:val="00A85B32"/>
    <w:rsid w:val="00A91AF5"/>
    <w:rsid w:val="00A97AE8"/>
    <w:rsid w:val="00AA0485"/>
    <w:rsid w:val="00AA0B46"/>
    <w:rsid w:val="00AA0EF9"/>
    <w:rsid w:val="00AA3E97"/>
    <w:rsid w:val="00AB1463"/>
    <w:rsid w:val="00AB79A8"/>
    <w:rsid w:val="00AD4807"/>
    <w:rsid w:val="00AE210C"/>
    <w:rsid w:val="00AE602A"/>
    <w:rsid w:val="00B0369A"/>
    <w:rsid w:val="00B05C44"/>
    <w:rsid w:val="00B416F5"/>
    <w:rsid w:val="00B42E12"/>
    <w:rsid w:val="00B449E6"/>
    <w:rsid w:val="00B50F61"/>
    <w:rsid w:val="00B66FE1"/>
    <w:rsid w:val="00B67C42"/>
    <w:rsid w:val="00B8107C"/>
    <w:rsid w:val="00B97BF5"/>
    <w:rsid w:val="00BB1F0D"/>
    <w:rsid w:val="00BB53B5"/>
    <w:rsid w:val="00BB6A0B"/>
    <w:rsid w:val="00BC32C8"/>
    <w:rsid w:val="00BD59C5"/>
    <w:rsid w:val="00BE2917"/>
    <w:rsid w:val="00BE5378"/>
    <w:rsid w:val="00C058D1"/>
    <w:rsid w:val="00C247F0"/>
    <w:rsid w:val="00C341AD"/>
    <w:rsid w:val="00C43D64"/>
    <w:rsid w:val="00C44A40"/>
    <w:rsid w:val="00C64C9B"/>
    <w:rsid w:val="00C70F28"/>
    <w:rsid w:val="00C71F89"/>
    <w:rsid w:val="00C83E1C"/>
    <w:rsid w:val="00C86F27"/>
    <w:rsid w:val="00C92448"/>
    <w:rsid w:val="00CA7163"/>
    <w:rsid w:val="00CB4F78"/>
    <w:rsid w:val="00CD0FA4"/>
    <w:rsid w:val="00CD3D5D"/>
    <w:rsid w:val="00CE34F1"/>
    <w:rsid w:val="00CE415F"/>
    <w:rsid w:val="00D154F4"/>
    <w:rsid w:val="00D17587"/>
    <w:rsid w:val="00D2213D"/>
    <w:rsid w:val="00D24171"/>
    <w:rsid w:val="00D247B8"/>
    <w:rsid w:val="00D31E81"/>
    <w:rsid w:val="00D47AEF"/>
    <w:rsid w:val="00D740DF"/>
    <w:rsid w:val="00D75E78"/>
    <w:rsid w:val="00D90621"/>
    <w:rsid w:val="00DA5CBD"/>
    <w:rsid w:val="00DB3D43"/>
    <w:rsid w:val="00DC1DBF"/>
    <w:rsid w:val="00DF5F70"/>
    <w:rsid w:val="00DF69BF"/>
    <w:rsid w:val="00E04D36"/>
    <w:rsid w:val="00E14CB4"/>
    <w:rsid w:val="00E33053"/>
    <w:rsid w:val="00E3443B"/>
    <w:rsid w:val="00E40AA0"/>
    <w:rsid w:val="00E54682"/>
    <w:rsid w:val="00E54E72"/>
    <w:rsid w:val="00E75FF4"/>
    <w:rsid w:val="00EA590A"/>
    <w:rsid w:val="00EC012E"/>
    <w:rsid w:val="00EC5B31"/>
    <w:rsid w:val="00EE01BB"/>
    <w:rsid w:val="00EE5DD5"/>
    <w:rsid w:val="00EF5DA1"/>
    <w:rsid w:val="00F13F97"/>
    <w:rsid w:val="00F179FC"/>
    <w:rsid w:val="00F403FC"/>
    <w:rsid w:val="00F514AC"/>
    <w:rsid w:val="00F54F14"/>
    <w:rsid w:val="00F611F4"/>
    <w:rsid w:val="00F72D71"/>
    <w:rsid w:val="00F8398E"/>
    <w:rsid w:val="00F96B17"/>
    <w:rsid w:val="00F97242"/>
    <w:rsid w:val="00FB2D9C"/>
    <w:rsid w:val="00FB5205"/>
    <w:rsid w:val="00FB682B"/>
    <w:rsid w:val="00FC1C5B"/>
    <w:rsid w:val="00FC51AE"/>
    <w:rsid w:val="00FE25DE"/>
    <w:rsid w:val="00FF3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lo-L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6CD245"/>
  <w15:chartTrackingRefBased/>
  <w15:docId w15:val="{E91689E6-AC77-452B-A3DE-339EA3287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lo-L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A40"/>
    <w:rPr>
      <w:rFonts w:ascii="Aptos" w:hAnsi="Aptos" w:cs="Arial Unicode MS"/>
      <w:color w:val="060302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0B46"/>
    <w:pPr>
      <w:keepNext/>
      <w:keepLines/>
      <w:spacing w:before="240"/>
      <w:outlineLvl w:val="0"/>
    </w:pPr>
    <w:rPr>
      <w:rFonts w:ascii="Aptos Display" w:eastAsiaTheme="majorEastAsia" w:hAnsi="Aptos Display" w:cstheme="majorBidi"/>
      <w:b/>
      <w:color w:val="1F4E7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0861"/>
    <w:pPr>
      <w:keepNext/>
      <w:keepLines/>
      <w:spacing w:before="40"/>
      <w:outlineLvl w:val="1"/>
    </w:pPr>
    <w:rPr>
      <w:rFonts w:eastAsiaTheme="majorEastAsia" w:cs="DokChampa (Headings CS)" w:ascii="Aptos Display" w:hAnsi="Aptos Display"/>
      <w:b/>
      <w:color w:val="2F5597"/>
      <w:spacing w:val="-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369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4F00A4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0369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7700F7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0369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7700F7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0369A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4F00A4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0369A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4F00A4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0369A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404040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B0369A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404040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B46"/>
    <w:rPr>
      <w:rFonts w:ascii="Impact" w:eastAsiaTheme="majorEastAsia" w:hAnsi="Impact" w:cstheme="majorBidi"/>
      <w:color w:val="1E1E1E" w:themeColor="text1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30861"/>
    <w:rPr>
      <w:rFonts w:ascii="Inter" w:eastAsiaTheme="majorEastAsia" w:hAnsi="Inter" w:cs="DokChampa (Headings CS)"/>
      <w:b/>
      <w:color w:val="1E1E1E" w:themeColor="text1"/>
      <w:spacing w:val="-2"/>
      <w:sz w:val="4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0369A"/>
    <w:rPr>
      <w:rFonts w:asciiTheme="majorHAnsi" w:eastAsiaTheme="majorEastAsia" w:hAnsiTheme="majorHAnsi" w:cstheme="majorBidi"/>
      <w:color w:val="4F00A4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B0369A"/>
    <w:rPr>
      <w:rFonts w:asciiTheme="majorHAnsi" w:eastAsiaTheme="majorEastAsia" w:hAnsiTheme="majorHAnsi" w:cstheme="majorBidi"/>
      <w:i/>
      <w:iCs/>
      <w:color w:val="7700F7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0369A"/>
    <w:rPr>
      <w:rFonts w:asciiTheme="majorHAnsi" w:eastAsiaTheme="majorEastAsia" w:hAnsiTheme="majorHAnsi" w:cstheme="majorBidi"/>
      <w:color w:val="7700F7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B0369A"/>
    <w:rPr>
      <w:rFonts w:asciiTheme="majorHAnsi" w:eastAsiaTheme="majorEastAsia" w:hAnsiTheme="majorHAnsi" w:cstheme="majorBidi"/>
      <w:color w:val="4F00A4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B0369A"/>
    <w:rPr>
      <w:rFonts w:asciiTheme="majorHAnsi" w:eastAsiaTheme="majorEastAsia" w:hAnsiTheme="majorHAnsi" w:cstheme="majorBidi"/>
      <w:i/>
      <w:iCs/>
      <w:color w:val="4F00A4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B0369A"/>
    <w:rPr>
      <w:rFonts w:asciiTheme="majorHAnsi" w:eastAsiaTheme="majorEastAsia" w:hAnsiTheme="majorHAnsi" w:cstheme="majorBidi"/>
      <w:color w:val="404040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B0369A"/>
    <w:rPr>
      <w:rFonts w:asciiTheme="majorHAnsi" w:eastAsiaTheme="majorEastAsia" w:hAnsiTheme="majorHAnsi" w:cstheme="majorBidi"/>
      <w:i/>
      <w:iCs/>
      <w:color w:val="404040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0369A"/>
    <w:pPr>
      <w:spacing w:after="200"/>
    </w:pPr>
    <w:rPr>
      <w:i/>
      <w:iCs/>
      <w:color w:val="C5FF00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qFormat/>
    <w:rsid w:val="002F7E9B"/>
    <w:pPr>
      <w:contextualSpacing/>
    </w:pPr>
    <w:rPr>
      <w:rFonts w:ascii="Aptos Display" w:eastAsiaTheme="majorEastAsia" w:hAnsi="Aptos Display" w:cs="DokChampa (Headings CS)"/>
      <w:b/>
      <w:color w:val="1F4E79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rsid w:val="002F7E9B"/>
    <w:rPr>
      <w:rFonts w:ascii="Impact" w:eastAsiaTheme="majorEastAsia" w:hAnsi="Impact" w:cs="DokChampa (Headings CS)"/>
      <w:color w:val="1E1E1E" w:themeColor="text1"/>
      <w:kern w:val="28"/>
      <w:sz w:val="7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69A"/>
    <w:pPr>
      <w:numPr>
        <w:ilvl w:val="1"/>
      </w:numPr>
      <w:spacing w:after="160"/>
    </w:pPr>
    <w:rPr>
      <w:rFonts w:eastAsiaTheme="minorEastAsia" w:cstheme="minorBidi"/>
      <w:color w:val="6D6D6D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B0369A"/>
    <w:rPr>
      <w:rFonts w:eastAsiaTheme="minorEastAsia"/>
      <w:color w:val="6D6D6D" w:themeColor="text1" w:themeTint="A5"/>
      <w:spacing w:val="15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183BBD"/>
    <w:pPr>
      <w:tabs>
        <w:tab w:val="center" w:pos="4513"/>
        <w:tab w:val="right" w:pos="9026"/>
      </w:tabs>
    </w:pPr>
  </w:style>
  <w:style w:type="character" w:styleId="Emphasis">
    <w:name w:val="Emphasis"/>
    <w:basedOn w:val="DefaultParagraphFont"/>
    <w:uiPriority w:val="20"/>
    <w:qFormat/>
    <w:rsid w:val="00B0369A"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  <w:rsid w:val="00183BBD"/>
    <w:rPr>
      <w:rFonts w:ascii="Inter" w:hAnsi="Inter" w:cs="Arial Unicode MS"/>
      <w:color w:val="1E1E1E" w:themeColor="text1"/>
      <w:sz w:val="20"/>
    </w:rPr>
  </w:style>
  <w:style w:type="paragraph" w:styleId="ListParagraph">
    <w:name w:val="List Paragraph"/>
    <w:basedOn w:val="Normal"/>
    <w:uiPriority w:val="34"/>
    <w:qFormat/>
    <w:rsid w:val="00B0369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91AF5"/>
    <w:pPr>
      <w:spacing w:before="200" w:after="200"/>
    </w:pPr>
    <w:rPr>
      <w:i/>
      <w:iCs/>
      <w:color w:val="565656" w:themeColor="text1" w:themeTint="BF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A91AF5"/>
    <w:rPr>
      <w:rFonts w:ascii="Inter" w:hAnsi="Inter" w:cs="Arial Unicode MS"/>
      <w:i/>
      <w:iCs/>
      <w:color w:val="565656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69A"/>
    <w:pPr>
      <w:pBdr>
        <w:top w:val="single" w:sz="4" w:space="10" w:color="A34CFF" w:themeColor="accent1"/>
        <w:bottom w:val="single" w:sz="4" w:space="10" w:color="A34CFF" w:themeColor="accent1"/>
      </w:pBdr>
      <w:spacing w:before="360" w:after="360"/>
      <w:ind w:left="864" w:right="864"/>
      <w:jc w:val="center"/>
    </w:pPr>
    <w:rPr>
      <w:i/>
      <w:iCs/>
      <w:color w:val="A34CFF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69A"/>
    <w:rPr>
      <w:rFonts w:cs="Arial Unicode MS"/>
      <w:i/>
      <w:iCs/>
      <w:color w:val="A34CFF" w:themeColor="accent1"/>
    </w:rPr>
  </w:style>
  <w:style w:type="character" w:styleId="PageNumber">
    <w:name w:val="page number"/>
    <w:basedOn w:val="DefaultParagraphFont"/>
    <w:uiPriority w:val="99"/>
    <w:unhideWhenUsed/>
    <w:rsid w:val="00A91AF5"/>
    <w:rPr>
      <w:rFonts w:ascii="Inter" w:hAnsi="Inter"/>
      <w:b w:val="0"/>
      <w:i w:val="0"/>
      <w:color w:val="C6C6C6" w:themeColor="text1" w:themeTint="40"/>
      <w:spacing w:val="0"/>
      <w:sz w:val="16"/>
    </w:rPr>
  </w:style>
  <w:style w:type="character" w:styleId="IntenseEmphasis">
    <w:name w:val="Intense Emphasis"/>
    <w:basedOn w:val="DefaultParagraphFont"/>
    <w:uiPriority w:val="21"/>
    <w:qFormat/>
    <w:rsid w:val="00B0369A"/>
    <w:rPr>
      <w:i/>
      <w:iCs/>
      <w:color w:val="A34CFF" w:themeColor="accent1"/>
    </w:rPr>
  </w:style>
  <w:style w:type="character" w:styleId="SubtleReference">
    <w:name w:val="Subtle Reference"/>
    <w:basedOn w:val="DefaultParagraphFont"/>
    <w:uiPriority w:val="31"/>
    <w:qFormat/>
    <w:rsid w:val="00B0369A"/>
    <w:rPr>
      <w:smallCaps/>
      <w:color w:val="6D6D6D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B0369A"/>
    <w:rPr>
      <w:b/>
      <w:bCs/>
      <w:smallCaps/>
      <w:color w:val="A34CFF" w:themeColor="accent1"/>
      <w:spacing w:val="5"/>
    </w:rPr>
  </w:style>
  <w:style w:type="paragraph" w:customStyle="1" w:styleId="Subtitle1">
    <w:name w:val="Subtitle 1"/>
    <w:basedOn w:val="Heading2"/>
    <w:qFormat/>
    <w:rsid w:val="00F514AC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0369A"/>
    <w:pPr>
      <w:outlineLvl w:val="9"/>
    </w:pPr>
  </w:style>
  <w:style w:type="paragraph" w:customStyle="1" w:styleId="Body">
    <w:name w:val="Body"/>
    <w:basedOn w:val="Normal"/>
    <w:qFormat/>
    <w:rsid w:val="00C44A40"/>
  </w:style>
  <w:style w:type="paragraph" w:customStyle="1" w:styleId="Subheading1">
    <w:name w:val="Subheading 1"/>
    <w:basedOn w:val="Body"/>
    <w:qFormat/>
    <w:rsid w:val="002C2306"/>
    <w:rPr>
      <w:rFonts w:ascii="Impact" w:hAnsi="Impact"/>
      <w:sz w:val="32"/>
    </w:rPr>
  </w:style>
  <w:style w:type="paragraph" w:customStyle="1" w:styleId="BodySubheading2">
    <w:name w:val="Body Subheading 2"/>
    <w:basedOn w:val="Body"/>
    <w:qFormat/>
    <w:rsid w:val="00790E49"/>
    <w:rPr>
      <w:b/>
    </w:rPr>
  </w:style>
  <w:style w:type="paragraph" w:customStyle="1" w:styleId="BodyBold">
    <w:name w:val="Body Bold"/>
    <w:basedOn w:val="BodySubheading2"/>
    <w:qFormat/>
    <w:rsid w:val="00980879"/>
  </w:style>
  <w:style w:type="paragraph" w:customStyle="1" w:styleId="BodySubheading1">
    <w:name w:val="Body Subheading 1"/>
    <w:basedOn w:val="BodySubheading2"/>
    <w:qFormat/>
    <w:rsid w:val="00EA590A"/>
    <w:rPr>
      <w:sz w:val="24"/>
    </w:rPr>
  </w:style>
  <w:style w:type="paragraph" w:customStyle="1" w:styleId="BodyItalics">
    <w:name w:val="Body Italics"/>
    <w:basedOn w:val="Body"/>
    <w:qFormat/>
    <w:rsid w:val="006716FB"/>
    <w:rPr>
      <w:i/>
    </w:rPr>
  </w:style>
  <w:style w:type="paragraph" w:styleId="Footer">
    <w:name w:val="footer"/>
    <w:basedOn w:val="Normal"/>
    <w:link w:val="FooterChar"/>
    <w:uiPriority w:val="99"/>
    <w:unhideWhenUsed/>
    <w:rsid w:val="00A91AF5"/>
    <w:pPr>
      <w:tabs>
        <w:tab w:val="center" w:pos="4513"/>
        <w:tab w:val="right" w:pos="9026"/>
      </w:tabs>
    </w:pPr>
    <w:rPr>
      <w:color w:val="C6C6C6" w:themeColor="text1" w:themeTint="4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A91AF5"/>
    <w:rPr>
      <w:rFonts w:ascii="Inter" w:hAnsi="Inter" w:cs="Arial Unicode MS"/>
      <w:color w:val="C6C6C6" w:themeColor="text1" w:themeTint="40"/>
      <w:sz w:val="16"/>
    </w:rPr>
  </w:style>
  <w:style w:type="character" w:styleId="Hyperlink">
    <w:name w:val="Hyperlink"/>
    <w:basedOn w:val="DefaultParagraphFont"/>
    <w:uiPriority w:val="99"/>
    <w:unhideWhenUsed/>
    <w:rsid w:val="00CE415F"/>
    <w:rPr>
      <w:color w:val="1E1E1E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E415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D0F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acimagecontainer">
    <w:name w:val="wacimagecontainer"/>
    <w:basedOn w:val="DefaultParagraphFont"/>
    <w:rsid w:val="00DF5F70"/>
  </w:style>
  <w:style w:type="table" w:styleId="GridTable3">
    <w:name w:val="Grid Table 3"/>
    <w:basedOn w:val="TableNormal"/>
    <w:uiPriority w:val="48"/>
    <w:rsid w:val="00DF5F70"/>
    <w:tblPr>
      <w:tblStyleRowBandSize w:val="1"/>
      <w:tblStyleColBandSize w:val="1"/>
      <w:tblBorders>
        <w:top w:val="single" w:sz="4" w:space="0" w:color="787878" w:themeColor="text1" w:themeTint="99"/>
        <w:left w:val="single" w:sz="4" w:space="0" w:color="787878" w:themeColor="text1" w:themeTint="99"/>
        <w:bottom w:val="single" w:sz="4" w:space="0" w:color="787878" w:themeColor="text1" w:themeTint="99"/>
        <w:right w:val="single" w:sz="4" w:space="0" w:color="787878" w:themeColor="text1" w:themeTint="99"/>
        <w:insideH w:val="single" w:sz="4" w:space="0" w:color="787878" w:themeColor="text1" w:themeTint="99"/>
        <w:insideV w:val="single" w:sz="4" w:space="0" w:color="787878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2D2D2" w:themeFill="text1" w:themeFillTint="33"/>
      </w:tcPr>
    </w:tblStylePr>
    <w:tblStylePr w:type="band1Horz">
      <w:tblPr/>
      <w:tcPr>
        <w:shd w:val="clear" w:color="auto" w:fill="D2D2D2" w:themeFill="text1" w:themeFillTint="33"/>
      </w:tcPr>
    </w:tblStylePr>
    <w:tblStylePr w:type="neCell">
      <w:tblPr/>
      <w:tcPr>
        <w:tcBorders>
          <w:bottom w:val="single" w:sz="4" w:space="0" w:color="787878" w:themeColor="text1" w:themeTint="99"/>
        </w:tcBorders>
      </w:tcPr>
    </w:tblStylePr>
    <w:tblStylePr w:type="nwCell">
      <w:tblPr/>
      <w:tcPr>
        <w:tcBorders>
          <w:bottom w:val="single" w:sz="4" w:space="0" w:color="787878" w:themeColor="text1" w:themeTint="99"/>
        </w:tcBorders>
      </w:tcPr>
    </w:tblStylePr>
    <w:tblStylePr w:type="seCell">
      <w:tblPr/>
      <w:tcPr>
        <w:tcBorders>
          <w:top w:val="single" w:sz="4" w:space="0" w:color="787878" w:themeColor="text1" w:themeTint="99"/>
        </w:tcBorders>
      </w:tcPr>
    </w:tblStylePr>
    <w:tblStylePr w:type="swCell">
      <w:tblPr/>
      <w:tcPr>
        <w:tcBorders>
          <w:top w:val="single" w:sz="4" w:space="0" w:color="787878" w:themeColor="text1" w:themeTint="99"/>
        </w:tcBorders>
      </w:tcPr>
    </w:tblStylePr>
  </w:style>
  <w:style w:type="table" w:styleId="GridTable7Colorful">
    <w:name w:val="Grid Table 7 Colorful"/>
    <w:basedOn w:val="TableNormal"/>
    <w:uiPriority w:val="52"/>
    <w:rsid w:val="00DF5F70"/>
    <w:rPr>
      <w:color w:val="1E1E1E" w:themeColor="text1"/>
    </w:rPr>
    <w:tblPr>
      <w:tblStyleRowBandSize w:val="1"/>
      <w:tblStyleColBandSize w:val="1"/>
      <w:tblBorders>
        <w:top w:val="single" w:sz="4" w:space="0" w:color="787878" w:themeColor="text1" w:themeTint="99"/>
        <w:left w:val="single" w:sz="4" w:space="0" w:color="787878" w:themeColor="text1" w:themeTint="99"/>
        <w:bottom w:val="single" w:sz="4" w:space="0" w:color="787878" w:themeColor="text1" w:themeTint="99"/>
        <w:right w:val="single" w:sz="4" w:space="0" w:color="787878" w:themeColor="text1" w:themeTint="99"/>
        <w:insideH w:val="single" w:sz="4" w:space="0" w:color="787878" w:themeColor="text1" w:themeTint="99"/>
        <w:insideV w:val="single" w:sz="4" w:space="0" w:color="787878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2D2D2" w:themeFill="text1" w:themeFillTint="33"/>
      </w:tcPr>
    </w:tblStylePr>
    <w:tblStylePr w:type="band1Horz">
      <w:tblPr/>
      <w:tcPr>
        <w:shd w:val="clear" w:color="auto" w:fill="D2D2D2" w:themeFill="text1" w:themeFillTint="33"/>
      </w:tcPr>
    </w:tblStylePr>
    <w:tblStylePr w:type="neCell">
      <w:tblPr/>
      <w:tcPr>
        <w:tcBorders>
          <w:bottom w:val="single" w:sz="4" w:space="0" w:color="787878" w:themeColor="text1" w:themeTint="99"/>
        </w:tcBorders>
      </w:tcPr>
    </w:tblStylePr>
    <w:tblStylePr w:type="nwCell">
      <w:tblPr/>
      <w:tcPr>
        <w:tcBorders>
          <w:bottom w:val="single" w:sz="4" w:space="0" w:color="787878" w:themeColor="text1" w:themeTint="99"/>
        </w:tcBorders>
      </w:tcPr>
    </w:tblStylePr>
    <w:tblStylePr w:type="seCell">
      <w:tblPr/>
      <w:tcPr>
        <w:tcBorders>
          <w:top w:val="single" w:sz="4" w:space="0" w:color="787878" w:themeColor="text1" w:themeTint="99"/>
        </w:tcBorders>
      </w:tcPr>
    </w:tblStylePr>
    <w:tblStylePr w:type="swCell">
      <w:tblPr/>
      <w:tcPr>
        <w:tcBorders>
          <w:top w:val="single" w:sz="4" w:space="0" w:color="787878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36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17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4" Type="http://schemas.openxmlformats.org/officeDocument/2006/relationships/image" Target="media/image5.jpe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ank.arora\FDM%20Group\Office_Templates%20-%20Repository\FDM_DocTemplate_A4_Print_White.dotx" TargetMode="External"/></Relationships>
</file>

<file path=word/theme/theme1.xml><?xml version="1.0" encoding="utf-8"?>
<a:theme xmlns:a="http://schemas.openxmlformats.org/drawingml/2006/main" name="FDMRebrandTheme_PPT">
  <a:themeElements>
    <a:clrScheme name="FDM Rebrand Colours">
      <a:dk1>
        <a:srgbClr val="1E1E1E"/>
      </a:dk1>
      <a:lt1>
        <a:srgbClr val="FFFFFF"/>
      </a:lt1>
      <a:dk2>
        <a:srgbClr val="C5FF00"/>
      </a:dk2>
      <a:lt2>
        <a:srgbClr val="DEDAD3"/>
      </a:lt2>
      <a:accent1>
        <a:srgbClr val="A34CFF"/>
      </a:accent1>
      <a:accent2>
        <a:srgbClr val="FF4E48"/>
      </a:accent2>
      <a:accent3>
        <a:srgbClr val="FF74FF"/>
      </a:accent3>
      <a:accent4>
        <a:srgbClr val="70D8FF"/>
      </a:accent4>
      <a:accent5>
        <a:srgbClr val="00D600"/>
      </a:accent5>
      <a:accent6>
        <a:srgbClr val="FF7F00"/>
      </a:accent6>
      <a:hlink>
        <a:srgbClr val="1E1E1E"/>
      </a:hlink>
      <a:folHlink>
        <a:srgbClr val="FF7F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DMRebrandTheme_PPT" id="{A82B72F4-6D7B-DA43-86F7-882C7CD638C4}" vid="{3EA65D27-EA4F-3C43-8ED5-126F67045065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656818c-6635-4013-a55c-ea84a52b2e52" xsi:nil="true"/>
    <lcf76f155ced4ddcb4097134ff3c332f xmlns="3609d36d-172b-4366-af9c-d690e830b9ff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8E50293A1A664499CC93489E39B7D2" ma:contentTypeVersion="12" ma:contentTypeDescription="Create a new document." ma:contentTypeScope="" ma:versionID="864f142a1ca27091fe7393d0a7e07931">
  <xsd:schema xmlns:xsd="http://www.w3.org/2001/XMLSchema" xmlns:xs="http://www.w3.org/2001/XMLSchema" xmlns:p="http://schemas.microsoft.com/office/2006/metadata/properties" xmlns:ns2="3609d36d-172b-4366-af9c-d690e830b9ff" xmlns:ns3="4656818c-6635-4013-a55c-ea84a52b2e52" targetNamespace="http://schemas.microsoft.com/office/2006/metadata/properties" ma:root="true" ma:fieldsID="97cbfb1192d45144413c117887721921" ns2:_="" ns3:_="">
    <xsd:import namespace="3609d36d-172b-4366-af9c-d690e830b9ff"/>
    <xsd:import namespace="4656818c-6635-4013-a55c-ea84a52b2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09d36d-172b-4366-af9c-d690e830b9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4c02725-ee3f-4403-a5d1-1ad05cc4523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56818c-6635-4013-a55c-ea84a52b2e5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e838f30-f8d9-41fa-a2a0-d0690fd537f4}" ma:internalName="TaxCatchAll" ma:showField="CatchAllData" ma:web="4656818c-6635-4013-a55c-ea84a52b2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D4FADC-04E8-47A9-8394-84B91D0ED94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16072F9-93C4-4381-A63E-3303F0DB40E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D014238-6165-44E1-A2AC-53AEDBE9773A}">
  <ds:schemaRefs>
    <ds:schemaRef ds:uri="http://schemas.microsoft.com/office/2006/metadata/properties"/>
    <ds:schemaRef ds:uri="http://schemas.microsoft.com/office/infopath/2007/PartnerControls"/>
    <ds:schemaRef ds:uri="c1b9ed45-d03c-429d-be8e-d5ee21a0b9d9"/>
    <ds:schemaRef ds:uri="7b451c1b-8933-4ef0-be66-e442ce26f2c9"/>
  </ds:schemaRefs>
</ds:datastoreItem>
</file>

<file path=customXml/itemProps4.xml><?xml version="1.0" encoding="utf-8"?>
<ds:datastoreItem xmlns:ds="http://schemas.openxmlformats.org/officeDocument/2006/customXml" ds:itemID="{4715FE04-65D9-41A8-891F-CF2536BBFA7D}"/>
</file>

<file path=docMetadata/LabelInfo.xml><?xml version="1.0" encoding="utf-8"?>
<clbl:labelList xmlns:clbl="http://schemas.microsoft.com/office/2020/mipLabelMetadata">
  <clbl:label id="{58a45382-bc25-41e8-9c22-59141988be9a}" enabled="0" method="" siteId="{58a45382-bc25-41e8-9c22-59141988be9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FDM_DocTemplate_A4_Print_White</Template>
  <TotalTime>42</TotalTime>
  <Pages>3</Pages>
  <Words>334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1234</dc:creator>
  <cp:keywords/>
  <dc:description/>
  <cp:lastModifiedBy>Mayank Arora</cp:lastModifiedBy>
  <cp:revision>21</cp:revision>
  <dcterms:created xsi:type="dcterms:W3CDTF">2024-05-16T17:27:00Z</dcterms:created>
  <dcterms:modified xsi:type="dcterms:W3CDTF">2026-10-02T19:57:00Z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0x010100278E50293A1A664499CC93489E39B7D2</vt:lpwstr>
  </property>
  <property fmtid="{D5CDD505-2E9C-101B-9397-08002B2CF9AE}" pid="3" name="MediaServiceImageTags">
    <vt:lpwstr/>
  </property>
</Properties>
</file>