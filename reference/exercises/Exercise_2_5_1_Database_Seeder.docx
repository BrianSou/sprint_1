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6C4B" w:rsidRDefault="00576C4B" w14:paraId="62C7C024" w14:textId="77777777">
      <w:pPr>
        <w:pStyle w:val="Title"/>
        <w:jc w:val="center"/>
        <w:rPr>
          <w:b/>
          <w:color w:val="1F4E79"/>
          <w:sz w:val="44"/>
        </w:rPr>
      </w:pPr>
    </w:p>
    <w:p w:rsidR="00576C4B" w:rsidRDefault="00576C4B" w14:paraId="7303D0B4" w14:textId="77777777">
      <w:pPr>
        <w:pStyle w:val="Title"/>
        <w:jc w:val="center"/>
        <w:rPr>
          <w:b/>
          <w:color w:val="1F4E79"/>
          <w:sz w:val="44"/>
        </w:rPr>
      </w:pPr>
    </w:p>
    <w:p w:rsidR="00576C4B" w:rsidRDefault="00576C4B" w14:paraId="3763D000" w14:textId="77777777">
      <w:pPr>
        <w:pStyle w:val="Title"/>
        <w:jc w:val="center"/>
        <w:rPr>
          <w:b/>
          <w:color w:val="1F4E79"/>
          <w:sz w:val="44"/>
        </w:rPr>
      </w:pPr>
    </w:p>
    <w:p w:rsidR="00576C4B" w:rsidRDefault="00576C4B" w14:paraId="3283CB3B" w14:textId="77777777">
      <w:pPr>
        <w:pStyle w:val="Title"/>
        <w:jc w:val="center"/>
        <w:rPr>
          <w:b/>
          <w:color w:val="1F4E79"/>
          <w:sz w:val="44"/>
        </w:rPr>
      </w:pPr>
    </w:p>
    <w:p w:rsidR="00576C4B" w:rsidRDefault="00576C4B" w14:paraId="136A5832" w14:textId="77777777">
      <w:pPr>
        <w:pStyle w:val="Title"/>
        <w:jc w:val="center"/>
        <w:rPr>
          <w:b/>
          <w:color w:val="1F4E79"/>
          <w:sz w:val="44"/>
        </w:rPr>
      </w:pPr>
    </w:p>
    <w:p w:rsidR="00576C4B" w:rsidRDefault="00576C4B" w14:paraId="593B55A1" w14:textId="77777777">
      <w:pPr>
        <w:pStyle w:val="Title"/>
        <w:jc w:val="center"/>
        <w:rPr>
          <w:b/>
          <w:color w:val="1F4E79"/>
          <w:sz w:val="44"/>
        </w:rPr>
      </w:pPr>
    </w:p>
    <w:p w:rsidR="00576C4B" w:rsidRDefault="00576C4B" w14:paraId="3F8A59B4" w14:textId="77777777">
      <w:pPr>
        <w:pStyle w:val="Title"/>
        <w:jc w:val="center"/>
        <w:rPr>
          <w:b/>
          <w:color w:val="1F4E79"/>
          <w:sz w:val="44"/>
        </w:rPr>
      </w:pPr>
    </w:p>
    <w:p w:rsidR="00576C4B" w:rsidRDefault="00576C4B" w14:paraId="4D4E9279" w14:textId="77777777">
      <w:pPr>
        <w:pStyle w:val="Title"/>
        <w:jc w:val="center"/>
        <w:rPr>
          <w:b/>
          <w:color w:val="1F4E79"/>
          <w:sz w:val="44"/>
        </w:rPr>
      </w:pPr>
    </w:p>
    <w:p w:rsidR="00576C4B" w:rsidRDefault="00576C4B" w14:paraId="2F744871" w14:textId="77777777">
      <w:pPr>
        <w:pStyle w:val="Title"/>
        <w:jc w:val="center"/>
        <w:rPr>
          <w:b/>
          <w:color w:val="1F4E79"/>
          <w:sz w:val="44"/>
        </w:rPr>
      </w:pPr>
    </w:p>
    <w:p w:rsidR="00576C4B" w:rsidRDefault="00576C4B" w14:paraId="303719C4" w14:textId="77777777">
      <w:pPr>
        <w:pStyle w:val="Title"/>
        <w:jc w:val="center"/>
        <w:rPr>
          <w:b/>
          <w:color w:val="1F4E79"/>
          <w:sz w:val="44"/>
        </w:rPr>
      </w:pPr>
    </w:p>
    <w:p w:rsidR="00576C4B" w:rsidRDefault="00576C4B" w14:paraId="6B316915" w14:textId="77777777">
      <w:pPr>
        <w:pStyle w:val="Title"/>
        <w:jc w:val="center"/>
        <w:rPr>
          <w:b/>
          <w:color w:val="1F4E79"/>
          <w:sz w:val="44"/>
        </w:rPr>
      </w:pPr>
    </w:p>
    <w:p w:rsidR="00576C4B" w:rsidRDefault="00576C4B" w14:paraId="4F79EEE7" w14:textId="77777777">
      <w:pPr>
        <w:pStyle w:val="Title"/>
        <w:jc w:val="center"/>
        <w:rPr>
          <w:b/>
          <w:color w:val="1F4E79"/>
          <w:sz w:val="44"/>
        </w:rPr>
      </w:pPr>
    </w:p>
    <w:p w:rsidR="00576C4B" w:rsidRDefault="00576C4B" w14:paraId="06194AEB" w14:textId="77777777">
      <w:pPr>
        <w:pStyle w:val="Title"/>
        <w:jc w:val="center"/>
        <w:rPr>
          <w:b/>
          <w:color w:val="1F4E79"/>
          <w:sz w:val="44"/>
        </w:rPr>
      </w:pPr>
    </w:p>
    <w:p w:rsidR="00576C4B" w:rsidRDefault="00576C4B" w14:paraId="42E59CFB" w14:textId="77777777">
      <w:pPr>
        <w:pStyle w:val="Title"/>
        <w:jc w:val="center"/>
        <w:rPr>
          <w:b/>
          <w:color w:val="1F4E79"/>
          <w:sz w:val="44"/>
        </w:rPr>
      </w:pPr>
    </w:p>
    <w:p w:rsidR="00576C4B" w:rsidRDefault="00576C4B" w14:paraId="66B7636A" w14:textId="77777777">
      <w:pPr>
        <w:pStyle w:val="Title"/>
        <w:jc w:val="center"/>
        <w:rPr>
          <w:b/>
          <w:color w:val="1F4E79"/>
          <w:sz w:val="44"/>
        </w:rPr>
      </w:pPr>
    </w:p>
    <w:p w:rsidR="00576C4B" w:rsidRDefault="00576C4B" w14:paraId="1FEDAA5A" w14:textId="77777777">
      <w:pPr>
        <w:pStyle w:val="Title"/>
        <w:jc w:val="center"/>
        <w:rPr>
          <w:b/>
          <w:color w:val="1F4E79"/>
          <w:sz w:val="44"/>
        </w:rPr>
      </w:pPr>
    </w:p>
    <w:p w:rsidR="00576C4B" w:rsidRDefault="00576C4B" w14:paraId="35858BA4" w14:textId="77777777">
      <w:pPr>
        <w:pStyle w:val="Title"/>
        <w:jc w:val="center"/>
        <w:rPr>
          <w:b/>
          <w:color w:val="1F4E79"/>
          <w:sz w:val="44"/>
        </w:rPr>
      </w:pPr>
    </w:p>
    <w:p w:rsidR="00576C4B" w:rsidRDefault="00576C4B" w14:paraId="547FC308" w14:textId="77777777">
      <w:pPr>
        <w:pStyle w:val="Title"/>
        <w:jc w:val="center"/>
        <w:rPr>
          <w:b/>
          <w:color w:val="1F4E79"/>
          <w:sz w:val="44"/>
        </w:rPr>
      </w:pPr>
    </w:p>
    <w:p w:rsidR="00576C4B" w:rsidRDefault="00576C4B" w14:paraId="2CFCABF1" w14:textId="77777777">
      <w:pPr>
        <w:pStyle w:val="Title"/>
        <w:jc w:val="center"/>
        <w:rPr>
          <w:b/>
          <w:color w:val="1F4E79"/>
          <w:sz w:val="44"/>
        </w:rPr>
      </w:pPr>
    </w:p>
    <w:p w:rsidR="00576C4B" w:rsidRDefault="00576C4B" w14:paraId="2DA78040" w14:textId="77777777">
      <w:pPr>
        <w:pStyle w:val="Title"/>
        <w:jc w:val="center"/>
        <w:rPr>
          <w:b/>
          <w:color w:val="1F4E79"/>
          <w:sz w:val="44"/>
        </w:rPr>
      </w:pPr>
    </w:p>
    <w:p w:rsidR="00576C4B" w:rsidRDefault="00576C4B" w14:paraId="457FF961" w14:textId="77777777">
      <w:pPr>
        <w:pStyle w:val="Title"/>
        <w:jc w:val="center"/>
        <w:rPr>
          <w:b/>
          <w:color w:val="1F4E79"/>
          <w:sz w:val="44"/>
        </w:rPr>
      </w:pPr>
    </w:p>
    <w:p w:rsidR="00576C4B" w:rsidRDefault="00576C4B" w14:paraId="552A29C9" w14:textId="77777777">
      <w:pPr>
        <w:pStyle w:val="Title"/>
        <w:jc w:val="center"/>
        <w:rPr>
          <w:b/>
          <w:color w:val="1F4E79"/>
          <w:sz w:val="44"/>
        </w:rPr>
      </w:pPr>
    </w:p>
    <w:p w:rsidR="00576C4B" w:rsidRDefault="00576C4B" w14:paraId="718B807C" w14:textId="77777777">
      <w:pPr>
        <w:pStyle w:val="Title"/>
        <w:jc w:val="center"/>
        <w:rPr>
          <w:b/>
          <w:color w:val="1F4E79"/>
          <w:sz w:val="44"/>
        </w:rPr>
      </w:pPr>
    </w:p>
    <w:p w:rsidR="00576C4B" w:rsidRDefault="00576C4B" w14:paraId="496A4D5C" w14:textId="77777777">
      <w:pPr>
        <w:pStyle w:val="Title"/>
        <w:jc w:val="center"/>
        <w:rPr>
          <w:b/>
          <w:color w:val="1F4E79"/>
          <w:sz w:val="44"/>
        </w:rPr>
      </w:pPr>
    </w:p>
    <w:p xmlns:wp14="http://schemas.microsoft.com/office/word/2010/wordml" w14:paraId="303B77D0" wp14:textId="77777777">
      <w:pPr>
        <w:pStyle w:val="Title"/>
        <w:jc w:val="center"/>
      </w:pPr>
      <w:r>
        <w:t>FDM FORWARD DEPLOYED AI ENGINEER</w:t>
      </w:r>
    </w:p>
    <w:p xmlns:wp14="http://schemas.microsoft.com/office/word/2010/wordml" w14:paraId="79C0CD61" wp14:textId="77777777">
      <w:pPr>
        <w:jc w:val="center"/>
      </w:pPr>
      <w:r>
        <w:rPr>
          <w:b/>
          <w:sz w:val="24"/>
        </w:rPr>
        <w:t>Week 2 | Exercise 9</w:t>
      </w:r>
    </w:p>
    <w:p xmlns:wp14="http://schemas.microsoft.com/office/word/2010/wordml" w14:paraId="30790489" wp14:textId="77777777">
      <w:pPr>
        <w:jc w:val="center"/>
      </w:pPr>
      <w:r>
        <w:rPr>
          <w:b/>
          <w:color w:val="1F4E79"/>
          <w:sz w:val="40"/>
        </w:rPr>
        <w:t>Create the Database Initialization and Seeding Utility</w:t>
      </w:r>
    </w:p>
    <w:p xmlns:wp14="http://schemas.microsoft.com/office/word/2010/wordml" w14:paraId="3CC4C4BE" wp14:textId="77777777">
      <w:pPr>
        <w:jc w:val="center"/>
      </w:pPr>
      <w:r>
        <w:rPr>
          <w:i/>
        </w:rPr>
        <w:t>Time Required: 1 hour 45 minutes</w:t>
      </w:r>
    </w:p>
    <w:p xmlns:wp14="http://schemas.microsoft.com/office/word/2010/wordml" w14:paraId="6146A002" wp14:textId="77777777">
      <w:pPr>
        <w:spacing w:after="80"/>
      </w:pPr>
      <w:r>
        <w:rPr>
          <w:i w:val="0"/>
        </w:rPr>
        <w:t>Automate clean database creation, seed validation, loading and integrity checks.</w:t>
      </w:r>
    </w:p>
    <w:p xmlns:wp14="http://schemas.microsoft.com/office/word/2010/wordml" w14:paraId="4B0A823C" wp14:textId="77777777">
      <w:pPr>
        <w:pStyle w:val="Heading1"/>
      </w:pPr>
      <w:r>
        <w:t>Where This Exercise Fits</w:t>
      </w:r>
    </w:p>
    <w:p xmlns:wp14="http://schemas.microsoft.com/office/word/2010/wordml" w14:paraId="39DB1BD5" wp14:textId="77777777">
      <w:pPr>
        <w:spacing w:after="80"/>
      </w:pPr>
      <w:r>
        <w:rPr>
          <w:i w:val="0"/>
        </w:rPr>
        <w:t>This exercise is part of the structured-data foundation in Week 2.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xmlns:wp14="http://schemas.microsoft.com/office/word/2010/wordml" w14:paraId="1C6FBE71" wp14:textId="77777777">
        <w:tc>
          <w:tcPr>
            <w:tcW w:w="9638" w:type="dxa"/>
            <w:shd w:fill="D9EAF7"/>
            <w:tcMar>
              <w:top w:w="170" w:type="dxa"/>
              <w:start w:w="170" w:type="dxa"/>
              <w:bottom w:w="170" w:type="dxa"/>
              <w:end w:w="170" w:type="dxa"/>
            </w:tcMar>
          </w:tcPr>
          <w:p w14:paraId="554AE5E1" wp14:textId="77777777">
            <w:r>
              <w:rPr>
                <w:b/>
              </w:rPr>
              <w:t xml:space="preserve">Project connection: </w:t>
            </w:r>
            <w:r>
              <w:t>A coach or new team member must be able to recreate the training environment without manual SQL editing.</w:t>
            </w:r>
          </w:p>
        </w:tc>
      </w:tr>
    </w:tbl>
    <w:p xmlns:wp14="http://schemas.microsoft.com/office/word/2010/wordml" w14:paraId="730FDE5E" wp14:textId="77777777">
      <w:pPr>
        <w:pStyle w:val="Heading1"/>
      </w:pPr>
      <w:r>
        <w:t>Scenario</w:t>
      </w:r>
    </w:p>
    <w:p xmlns:wp14="http://schemas.microsoft.com/office/word/2010/wordml" w14:paraId="17050707" wp14:textId="77777777">
      <w:pPr>
        <w:spacing w:after="80"/>
      </w:pPr>
      <w:r>
        <w:rPr>
          <w:i w:val="0"/>
        </w:rPr>
        <w:t>Manual setup is inconsistent. The utility must validate inputs before insertion and stop or roll back safely when integrity fails.</w:t>
      </w:r>
    </w:p>
    <w:p xmlns:wp14="http://schemas.microsoft.com/office/word/2010/wordml" w14:paraId="0799489B" wp14:textId="77777777">
      <w:pPr>
        <w:pStyle w:val="Heading1"/>
      </w:pPr>
      <w:r>
        <w:t>Learning Outcomes</w:t>
      </w:r>
    </w:p>
    <w:p xmlns:wp14="http://schemas.microsoft.com/office/word/2010/wordml" w14:paraId="24434892" wp14:textId="77777777">
      <w:pPr>
        <w:spacing w:after="50"/>
        <w:ind w:left="403" w:hanging="259"/>
      </w:pPr>
      <w:r>
        <w:t>• Apply the relevant SQL or Python technique to a realistic complaint operation.</w:t>
      </w:r>
    </w:p>
    <w:p xmlns:wp14="http://schemas.microsoft.com/office/word/2010/wordml" w14:paraId="12074FDA" wp14:textId="77777777">
      <w:pPr>
        <w:spacing w:after="50"/>
        <w:ind w:left="403" w:hanging="259"/>
      </w:pPr>
      <w:r>
        <w:t>• Produce executable, reviewable evidence.</w:t>
      </w:r>
    </w:p>
    <w:p xmlns:wp14="http://schemas.microsoft.com/office/word/2010/wordml" w14:paraId="375B5970" wp14:textId="77777777">
      <w:pPr>
        <w:spacing w:after="50"/>
        <w:ind w:left="403" w:hanging="259"/>
      </w:pPr>
      <w:r>
        <w:t>• Preserve the artifact for later API and agent work.</w:t>
      </w:r>
    </w:p>
    <w:p xmlns:wp14="http://schemas.microsoft.com/office/word/2010/wordml" w14:paraId="62BD8915" wp14:textId="77777777">
      <w:pPr>
        <w:pStyle w:val="Heading1"/>
      </w:pPr>
      <w:r>
        <w:t>Prerequisites and Inputs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xmlns:wp14="http://schemas.microsoft.com/office/word/2010/wordml" w14:paraId="37BABE73" wp14:textId="77777777">
        <w:tc>
          <w:tcPr>
            <w:tcW w:w="2088" w:type="dxa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09BF04D9" wp14:textId="77777777">
            <w:r>
              <w:rPr>
                <w:b/>
                <w:color w:val="FFFFFF"/>
              </w:rPr>
              <w:t>Input</w:t>
            </w:r>
          </w:p>
        </w:tc>
        <w:tc>
          <w:tcPr>
            <w:tcW w:w="2016" w:type="dxa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67D63D4F" wp14:textId="77777777">
            <w:r>
              <w:rPr>
                <w:b/>
                <w:color w:val="FFFFFF"/>
              </w:rPr>
              <w:t>Source</w:t>
            </w:r>
          </w:p>
        </w:tc>
        <w:tc>
          <w:tcPr>
            <w:tcW w:w="4536" w:type="dxa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262638AA" wp14:textId="77777777">
            <w:r>
              <w:rPr>
                <w:b/>
                <w:color w:val="FFFFFF"/>
              </w:rPr>
              <w:t>How it is used</w:t>
            </w:r>
          </w:p>
        </w:tc>
        <w:tc>
          <w:tcPr>
            <w:tcW w:w="936" w:type="dxa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232871E4" wp14:textId="77777777">
            <w:r>
              <w:rPr>
                <w:b/>
                <w:color w:val="FFFFFF"/>
              </w:rPr>
              <w:t>Required</w:t>
            </w:r>
          </w:p>
        </w:tc>
      </w:tr>
      <w:tr xmlns:wp14="http://schemas.microsoft.com/office/word/2010/wordml" w14:paraId="5D0B1060" wp14:textId="77777777">
        <w:tc>
          <w:tcPr>
            <w:tcW w:w="2088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6D86D421" wp14:textId="77777777">
            <w:r>
              <w:t>database_schema.sql</w:t>
            </w:r>
          </w:p>
        </w:tc>
        <w:tc>
          <w:tcPr>
            <w:tcW w:w="2016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48DD6187" wp14:textId="77777777">
            <w:r>
              <w:t>Created in 2.1.1</w:t>
            </w:r>
          </w:p>
        </w:tc>
        <w:tc>
          <w:tcPr>
            <w:tcW w:w="4536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32BD850B" wp14:textId="77777777">
            <w:r>
              <w:t>Creates database objects.</w:t>
            </w:r>
          </w:p>
        </w:tc>
        <w:tc>
          <w:tcPr>
            <w:tcW w:w="936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5B7FDD25" wp14:textId="77777777">
            <w:r>
              <w:t>Yes</w:t>
            </w:r>
          </w:p>
        </w:tc>
      </w:tr>
      <w:tr xmlns:wp14="http://schemas.microsoft.com/office/word/2010/wordml" w14:paraId="0B0DF392" wp14:textId="77777777">
        <w:tc>
          <w:tcPr>
            <w:tcW w:w="2088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41C2AC8B" wp14:textId="77777777">
            <w:r>
              <w:t>Synthetic CSV files</w:t>
            </w:r>
          </w:p>
        </w:tc>
        <w:tc>
          <w:tcPr>
            <w:tcW w:w="2016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3E6C582E" wp14:textId="77777777">
            <w:r>
              <w:t>Shared data</w:t>
            </w:r>
          </w:p>
        </w:tc>
        <w:tc>
          <w:tcPr>
            <w:tcW w:w="4536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5FAB981D" wp14:textId="77777777">
            <w:r>
              <w:t>Supply customers, accounts, complaints and requests.</w:t>
            </w:r>
          </w:p>
        </w:tc>
        <w:tc>
          <w:tcPr>
            <w:tcW w:w="936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55239733" wp14:textId="77777777">
            <w:r>
              <w:t>Yes</w:t>
            </w:r>
          </w:p>
        </w:tc>
      </w:tr>
      <w:tr xmlns:wp14="http://schemas.microsoft.com/office/word/2010/wordml" w14:paraId="178FE77D" wp14:textId="77777777">
        <w:tc>
          <w:tcPr>
            <w:tcW w:w="2088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6DF3BABA" wp14:textId="77777777">
            <w:r>
              <w:t>seed_validation_rules.md</w:t>
            </w:r>
          </w:p>
        </w:tc>
        <w:tc>
          <w:tcPr>
            <w:tcW w:w="2016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31A03A37" wp14:textId="77777777">
            <w:r>
              <w:t>Week 2 resources</w:t>
            </w:r>
          </w:p>
        </w:tc>
        <w:tc>
          <w:tcPr>
            <w:tcW w:w="4536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4D0EC9E2" wp14:textId="77777777">
            <w:r>
              <w:t>Defines required headers and FK checks.</w:t>
            </w:r>
          </w:p>
        </w:tc>
        <w:tc>
          <w:tcPr>
            <w:tcW w:w="936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55764F03" wp14:textId="77777777">
            <w:r>
              <w:t>Yes</w:t>
            </w:r>
          </w:p>
        </w:tc>
      </w:tr>
    </w:tbl>
    <w:p xmlns:wp14="http://schemas.microsoft.com/office/word/2010/wordml" w14:paraId="137C3B33" wp14:textId="77777777">
      <w:pPr>
        <w:pStyle w:val="Heading1"/>
      </w:pPr>
      <w:r>
        <w:t>Before You Start</w:t>
      </w:r>
    </w:p>
    <w:p xmlns:wp14="http://schemas.microsoft.com/office/word/2010/wordml" w14:paraId="27A04A73" wp14:textId="77777777">
      <w:pPr>
        <w:spacing w:after="60"/>
        <w:ind w:left="432" w:hanging="360"/>
      </w:pPr>
      <w:r>
        <w:rPr>
          <w:b/>
        </w:rPr>
        <w:t xml:space="preserve">1. </w:t>
      </w:r>
      <w:r>
        <w:t>Read the relevant section of the project/domain guide.</w:t>
      </w:r>
    </w:p>
    <w:p xmlns:wp14="http://schemas.microsoft.com/office/word/2010/wordml" w14:paraId="64449FB8" wp14:textId="77777777">
      <w:pPr>
        <w:spacing w:after="60"/>
        <w:ind w:left="432" w:hanging="360"/>
      </w:pPr>
      <w:r>
        <w:rPr>
          <w:b/>
        </w:rPr>
        <w:t xml:space="preserve">2. </w:t>
      </w:r>
      <w:r>
        <w:t>Confirm the approved Week 1 release and named prerequisites exist.</w:t>
      </w:r>
    </w:p>
    <w:p xmlns:wp14="http://schemas.microsoft.com/office/word/2010/wordml" w14:paraId="3281B4B9" wp14:textId="77777777">
      <w:pPr>
        <w:spacing w:after="60"/>
        <w:ind w:left="432" w:hanging="360"/>
      </w:pPr>
      <w:r>
        <w:rPr>
          <w:b/>
        </w:rPr>
        <w:t xml:space="preserve">3. </w:t>
      </w:r>
      <w:r>
        <w:t>Create the named output files before starting.</w:t>
      </w:r>
    </w:p>
    <w:p xmlns:wp14="http://schemas.microsoft.com/office/word/2010/wordml" w14:paraId="41D73C6E" wp14:textId="77777777">
      <w:pPr>
        <w:pStyle w:val="Heading1"/>
      </w:pPr>
      <w:r>
        <w:t>Exercise Requirements</w:t>
      </w:r>
    </w:p>
    <w:p xmlns:wp14="http://schemas.microsoft.com/office/word/2010/wordml" w14:paraId="416091B3" wp14:textId="77777777">
      <w:pPr>
        <w:spacing w:after="80"/>
      </w:pPr>
      <w:r>
        <w:rPr>
          <w:i w:val="0"/>
        </w:rPr>
        <w:t>Complete each step in sequence. Keep the named evidence because later exercises use these files rather than asking you to recreate the work.</w:t>
      </w:r>
    </w:p>
    <w:p xmlns:wp14="http://schemas.microsoft.com/office/word/2010/wordml" w14:paraId="2D57EF84" wp14:textId="77777777">
      <w:pPr>
        <w:pStyle w:val="Heading2"/>
      </w:pPr>
      <w:r>
        <w:t>Step 1 — Initialize database (30 minutes)</w:t>
      </w:r>
    </w:p>
    <w:p xmlns:wp14="http://schemas.microsoft.com/office/word/2010/wordml" w14:paraId="0041D3F5" wp14:textId="77777777">
      <w:pPr>
        <w:spacing w:after="80"/>
      </w:pPr>
      <w:r>
        <w:rPr>
          <w:i w:val="0"/>
        </w:rPr>
        <w:t>Run schema in dependency order and support controlled reset.</w:t>
      </w:r>
    </w:p>
    <w:p xmlns:wp14="http://schemas.microsoft.com/office/word/2010/wordml" w14:paraId="58485904" wp14:textId="77777777">
      <w:pPr>
        <w:spacing w:after="50"/>
        <w:ind w:left="403" w:hanging="259"/>
      </w:pPr>
      <w:r>
        <w:t>• Log each stage.</w:t>
      </w:r>
    </w:p>
    <w:p xmlns:wp14="http://schemas.microsoft.com/office/word/2010/wordml" w14:paraId="5E372C79" wp14:textId="77777777">
      <w:pPr>
        <w:spacing w:after="50"/>
        <w:ind w:left="403" w:hanging="259"/>
      </w:pPr>
      <w:r>
        <w:t>• Avoid accidental reset without explicit option.</w:t>
      </w:r>
    </w:p>
    <w:p xmlns:wp14="http://schemas.microsoft.com/office/word/2010/wordml" w14:paraId="66BECA92" wp14:textId="77777777">
      <w:pPr>
        <w:spacing w:after="80"/>
      </w:pPr>
      <w:r>
        <w:rPr>
          <w:b/>
        </w:rPr>
        <w:t xml:space="preserve">Required evidence: </w:t>
      </w:r>
      <w:r>
        <w:t>initialization evidence.</w:t>
      </w:r>
    </w:p>
    <w:p xmlns:wp14="http://schemas.microsoft.com/office/word/2010/wordml" w14:paraId="50A06937" wp14:textId="77777777">
      <w:pPr>
        <w:pStyle w:val="Heading2"/>
      </w:pPr>
      <w:r>
        <w:t>Step 2 — Validate and load (40 minutes)</w:t>
      </w:r>
    </w:p>
    <w:p xmlns:wp14="http://schemas.microsoft.com/office/word/2010/wordml" w14:paraId="751276F1" wp14:textId="77777777">
      <w:pPr>
        <w:spacing w:after="80"/>
      </w:pPr>
      <w:r>
        <w:rPr>
          <w:i w:val="0"/>
        </w:rPr>
        <w:t>Validate headers and foreign keys before insert.</w:t>
      </w:r>
    </w:p>
    <w:p xmlns:wp14="http://schemas.microsoft.com/office/word/2010/wordml" w14:paraId="7F8FAEE0" wp14:textId="77777777">
      <w:pPr>
        <w:spacing w:after="50"/>
        <w:ind w:left="403" w:hanging="259"/>
      </w:pPr>
      <w:r>
        <w:t>• Load customers, accounts, complaints, service requests.</w:t>
      </w:r>
    </w:p>
    <w:p xmlns:wp14="http://schemas.microsoft.com/office/word/2010/wordml" w14:paraId="3F4BA4DB" wp14:textId="77777777">
      <w:pPr>
        <w:spacing w:after="50"/>
        <w:ind w:left="403" w:hanging="259"/>
      </w:pPr>
      <w:r w:rsidR="09C04A9F">
        <w:rPr/>
        <w:t>• Record rejected row/reason.</w:t>
      </w:r>
    </w:p>
    <w:p w:rsidR="61E81495" w:rsidP="09C04A9F" w:rsidRDefault="61E81495" w14:paraId="692AA84A" w14:textId="4BA06E31">
      <w:pPr>
        <w:spacing w:before="0" w:beforeAutospacing="off" w:after="0" w:afterAutospacing="off" w:line="300" w:lineRule="auto"/>
        <w:ind w:firstLine="0"/>
      </w:pPr>
      <w:r w:rsidRPr="09C04A9F" w:rsidR="61E8149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•</w:t>
      </w:r>
      <w:r w:rsidRPr="09C04A9F" w:rsidR="61E81495">
        <w:rPr>
          <w:rFonts w:ascii="Aptos" w:hAnsi="Aptos" w:eastAsia="Aptos" w:cs="Aptos"/>
          <w:b w:val="0"/>
          <w:bCs w:val="0"/>
          <w:i w:val="0"/>
          <w:iCs w:val="0"/>
          <w:noProof w:val="0"/>
          <w:sz w:val="20"/>
          <w:szCs w:val="20"/>
          <w:lang w:val="en-GB"/>
        </w:rPr>
        <w:t xml:space="preserve"> </w:t>
      </w:r>
      <w:r w:rsidRPr="09C04A9F" w:rsidR="61E81495">
        <w:rPr>
          <w:rFonts w:ascii="Aptos" w:hAnsi="Aptos" w:eastAsia="Aptos" w:cs="Aptos"/>
          <w:b w:val="0"/>
          <w:bCs w:val="0"/>
          <w:i w:val="0"/>
          <w:iCs w:val="0"/>
          <w:noProof w:val="0"/>
          <w:sz w:val="20"/>
          <w:szCs w:val="20"/>
          <w:lang w:val="en-GB"/>
        </w:rPr>
        <w:t>If any critical validation or integrity check fails during a transaction, roll back all related inserts and leave the database in a consistent stat</w:t>
      </w:r>
      <w:r w:rsidRPr="09C04A9F" w:rsidR="61E8149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e.</w:t>
      </w:r>
    </w:p>
    <w:p w:rsidR="09C04A9F" w:rsidP="09C04A9F" w:rsidRDefault="09C04A9F" w14:paraId="51199487" w14:textId="51C5D157">
      <w:pPr>
        <w:spacing w:after="50"/>
        <w:ind w:left="403" w:hanging="259"/>
      </w:pPr>
    </w:p>
    <w:p xmlns:wp14="http://schemas.microsoft.com/office/word/2010/wordml" w14:paraId="5329647A" wp14:textId="77777777">
      <w:pPr>
        <w:spacing w:after="80"/>
      </w:pPr>
      <w:r>
        <w:rPr>
          <w:b/>
        </w:rPr>
        <w:t xml:space="preserve">Required evidence: </w:t>
      </w:r>
      <w:r>
        <w:t>seeded database.</w:t>
      </w:r>
    </w:p>
    <w:p xmlns:wp14="http://schemas.microsoft.com/office/word/2010/wordml" w14:paraId="28DB9214" wp14:textId="77777777">
      <w:pPr>
        <w:pStyle w:val="Heading2"/>
      </w:pPr>
      <w:r>
        <w:t>Step 3 — Verify integrity (20 minutes)</w:t>
      </w:r>
    </w:p>
    <w:p xmlns:wp14="http://schemas.microsoft.com/office/word/2010/wordml" w14:paraId="0168BC0A" wp14:textId="77777777">
      <w:pPr>
        <w:spacing w:after="80"/>
      </w:pPr>
      <w:r>
        <w:rPr>
          <w:i w:val="0"/>
        </w:rPr>
        <w:t>Run counts and orphan checks.</w:t>
      </w:r>
    </w:p>
    <w:p xmlns:wp14="http://schemas.microsoft.com/office/word/2010/wordml" w14:paraId="34380D93" wp14:textId="77777777">
      <w:pPr>
        <w:spacing w:after="50"/>
        <w:ind w:left="403" w:hanging="259"/>
      </w:pPr>
      <w:r>
        <w:t>• Compare source and inserted counts.</w:t>
      </w:r>
    </w:p>
    <w:p xmlns:wp14="http://schemas.microsoft.com/office/word/2010/wordml" w14:paraId="66338073" wp14:textId="77777777">
      <w:pPr>
        <w:spacing w:after="50"/>
        <w:ind w:left="403" w:hanging="259"/>
      </w:pPr>
      <w:r>
        <w:t>• Check optional account/customer consistency.</w:t>
      </w:r>
    </w:p>
    <w:p xmlns:wp14="http://schemas.microsoft.com/office/word/2010/wordml" w14:paraId="6116C92D" wp14:textId="77777777">
      <w:pPr>
        <w:spacing w:after="80"/>
      </w:pPr>
      <w:r>
        <w:rPr>
          <w:b/>
        </w:rPr>
        <w:t xml:space="preserve">Required evidence: </w:t>
      </w:r>
      <w:r>
        <w:t>integrity_report.txt.</w:t>
      </w:r>
    </w:p>
    <w:p xmlns:wp14="http://schemas.microsoft.com/office/word/2010/wordml" w14:paraId="2F8B56F3" wp14:textId="77777777">
      <w:pPr>
        <w:pStyle w:val="Heading2"/>
      </w:pPr>
      <w:r>
        <w:t>Step 4 — Document one-command setup (15 minutes)</w:t>
      </w:r>
    </w:p>
    <w:p xmlns:wp14="http://schemas.microsoft.com/office/word/2010/wordml" w14:paraId="7A13D336" wp14:textId="77777777">
      <w:pPr>
        <w:spacing w:after="80"/>
      </w:pPr>
      <w:r>
        <w:rPr>
          <w:i w:val="0"/>
        </w:rPr>
        <w:t>Write prerequisites, command, expected output and troubleshooting.</w:t>
      </w:r>
    </w:p>
    <w:p xmlns:wp14="http://schemas.microsoft.com/office/word/2010/wordml" w14:paraId="3AF284CB" wp14:textId="77777777">
      <w:pPr>
        <w:spacing w:after="50"/>
        <w:ind w:left="403" w:hanging="259"/>
      </w:pPr>
      <w:r>
        <w:t>• Have a non-author follow the instructions.</w:t>
      </w:r>
    </w:p>
    <w:p xmlns:wp14="http://schemas.microsoft.com/office/word/2010/wordml" w14:paraId="02D7CA05" wp14:textId="77777777">
      <w:pPr>
        <w:spacing w:after="80"/>
      </w:pPr>
      <w:r>
        <w:rPr>
          <w:b/>
        </w:rPr>
        <w:t xml:space="preserve">Required evidence: </w:t>
      </w:r>
      <w:r>
        <w:t>README_setup.md.</w:t>
      </w:r>
    </w:p>
    <w:p xmlns:wp14="http://schemas.microsoft.com/office/word/2010/wordml" w14:paraId="75D1C510" wp14:textId="77777777">
      <w:pPr>
        <w:pStyle w:val="Heading1"/>
      </w:pPr>
      <w:r>
        <w:t>Expected Deliverables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xmlns:wp14="http://schemas.microsoft.com/office/word/2010/wordml" w14:paraId="6E091B78" wp14:textId="77777777">
        <w:tc>
          <w:tcPr>
            <w:tcW w:w="504" w:type="dxa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5AFC7B24" wp14:textId="77777777">
            <w:r>
              <w:rPr>
                <w:b/>
                <w:color w:val="FFFFFF"/>
              </w:rPr>
              <w:t>#</w:t>
            </w:r>
          </w:p>
        </w:tc>
        <w:tc>
          <w:tcPr>
            <w:tcW w:w="3168" w:type="dxa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356239B3" wp14:textId="77777777">
            <w:r>
              <w:rPr>
                <w:b/>
                <w:color w:val="FFFFFF"/>
              </w:rPr>
              <w:t>Artifact</w:t>
            </w:r>
          </w:p>
        </w:tc>
        <w:tc>
          <w:tcPr>
            <w:tcW w:w="6120" w:type="dxa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04BFA82D" wp14:textId="77777777">
            <w:r>
              <w:rPr>
                <w:b/>
                <w:color w:val="FFFFFF"/>
              </w:rPr>
              <w:t>What it must contain</w:t>
            </w:r>
          </w:p>
        </w:tc>
      </w:tr>
      <w:tr xmlns:wp14="http://schemas.microsoft.com/office/word/2010/wordml" w14:paraId="338DF060" wp14:textId="77777777">
        <w:tc>
          <w:tcPr>
            <w:tcW w:w="504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649841BE" wp14:textId="77777777">
            <w:r>
              <w:t>1</w:t>
            </w:r>
          </w:p>
        </w:tc>
        <w:tc>
          <w:tcPr>
            <w:tcW w:w="3168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6940C446" wp14:textId="77777777">
            <w:r>
              <w:t>seed_database.py</w:t>
            </w:r>
          </w:p>
        </w:tc>
        <w:tc>
          <w:tcPr>
            <w:tcW w:w="6120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32E91AAC" wp14:textId="77777777">
            <w:r>
              <w:t>Initialization and seeding command.</w:t>
            </w:r>
          </w:p>
        </w:tc>
      </w:tr>
      <w:tr xmlns:wp14="http://schemas.microsoft.com/office/word/2010/wordml" w14:paraId="3FD0355B" wp14:textId="77777777">
        <w:tc>
          <w:tcPr>
            <w:tcW w:w="504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18F999B5" wp14:textId="77777777">
            <w:r>
              <w:t>2</w:t>
            </w:r>
          </w:p>
        </w:tc>
        <w:tc>
          <w:tcPr>
            <w:tcW w:w="3168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5B7533DA" wp14:textId="77777777">
            <w:r>
              <w:t>seed_run_log.txt</w:t>
            </w:r>
          </w:p>
        </w:tc>
        <w:tc>
          <w:tcPr>
            <w:tcW w:w="6120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32E4314C" wp14:textId="77777777">
            <w:r>
              <w:t>Stage/count/error evidence.</w:t>
            </w:r>
          </w:p>
        </w:tc>
      </w:tr>
      <w:tr xmlns:wp14="http://schemas.microsoft.com/office/word/2010/wordml" w14:paraId="0228BDF2" wp14:textId="77777777">
        <w:tc>
          <w:tcPr>
            <w:tcW w:w="504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5FCD5EC4" wp14:textId="77777777">
            <w:r>
              <w:t>3</w:t>
            </w:r>
          </w:p>
        </w:tc>
        <w:tc>
          <w:tcPr>
            <w:tcW w:w="3168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2288133A" wp14:textId="77777777">
            <w:r>
              <w:t>integrity_report.txt</w:t>
            </w:r>
          </w:p>
        </w:tc>
        <w:tc>
          <w:tcPr>
            <w:tcW w:w="6120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7D7CF047" wp14:textId="77777777">
            <w:r>
              <w:t>Counts and orphan checks.</w:t>
            </w:r>
          </w:p>
        </w:tc>
      </w:tr>
      <w:tr xmlns:wp14="http://schemas.microsoft.com/office/word/2010/wordml" w14:paraId="23946F18" wp14:textId="77777777">
        <w:tc>
          <w:tcPr>
            <w:tcW w:w="504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2598DEE6" wp14:textId="77777777">
            <w:r>
              <w:t>4</w:t>
            </w:r>
          </w:p>
        </w:tc>
        <w:tc>
          <w:tcPr>
            <w:tcW w:w="3168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0B6520B4" wp14:textId="77777777">
            <w:r>
              <w:t>README_setup.md</w:t>
            </w:r>
          </w:p>
        </w:tc>
        <w:tc>
          <w:tcPr>
            <w:tcW w:w="6120" w:type="dx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0836F583" wp14:textId="77777777">
            <w:r>
              <w:t>One-command setup guide.</w:t>
            </w:r>
          </w:p>
        </w:tc>
      </w:tr>
    </w:tbl>
    <w:p xmlns:wp14="http://schemas.microsoft.com/office/word/2010/wordml" w14:paraId="271EB747" wp14:textId="77777777">
      <w:pPr>
        <w:pStyle w:val="Heading1"/>
      </w:pPr>
      <w:r>
        <w:t>What Good Looks Like</w:t>
      </w:r>
    </w:p>
    <w:p xmlns:wp14="http://schemas.microsoft.com/office/word/2010/wordml" w14:paraId="1FBB05AF" wp14:textId="77777777">
      <w:pPr>
        <w:spacing w:after="50"/>
        <w:ind w:left="403" w:hanging="259"/>
      </w:pPr>
      <w:r>
        <w:t>• The output is executable and another consultant can reproduce it.</w:t>
      </w:r>
    </w:p>
    <w:p xmlns:wp14="http://schemas.microsoft.com/office/word/2010/wordml" w14:paraId="7E156AC7" wp14:textId="77777777">
      <w:pPr>
        <w:spacing w:after="50"/>
        <w:ind w:left="403" w:hanging="259"/>
      </w:pPr>
      <w:r>
        <w:t>• Business meaning and technical behavior are both explained.</w:t>
      </w:r>
    </w:p>
    <w:p xmlns:wp14="http://schemas.microsoft.com/office/word/2010/wordml" w14:paraId="5F7CED65" wp14:textId="77777777">
      <w:pPr>
        <w:spacing w:after="50"/>
        <w:ind w:left="403" w:hanging="259"/>
      </w:pPr>
      <w:r>
        <w:t>• Negative or boundary behavior is tested.</w:t>
      </w:r>
    </w:p>
    <w:p xmlns:wp14="http://schemas.microsoft.com/office/word/2010/wordml" w14:paraId="49F1BAEA" wp14:textId="77777777">
      <w:pPr>
        <w:pStyle w:val="Heading1"/>
      </w:pPr>
      <w:r>
        <w:t>Common Mistakes to Avoid</w:t>
      </w:r>
    </w:p>
    <w:p xmlns:wp14="http://schemas.microsoft.com/office/word/2010/wordml" w14:paraId="4891C1CA" wp14:textId="77777777">
      <w:pPr>
        <w:spacing w:after="50"/>
        <w:ind w:left="403" w:hanging="259"/>
      </w:pPr>
      <w:r>
        <w:t>• Submitting screenshots without executable files.</w:t>
      </w:r>
    </w:p>
    <w:p xmlns:wp14="http://schemas.microsoft.com/office/word/2010/wordml" w14:paraId="58DE4A27" wp14:textId="77777777">
      <w:pPr>
        <w:spacing w:after="50"/>
        <w:ind w:left="403" w:hanging="259"/>
      </w:pPr>
      <w:r>
        <w:t>• Changing prior contracts without updating the source specification.</w:t>
      </w:r>
    </w:p>
    <w:p xmlns:wp14="http://schemas.microsoft.com/office/word/2010/wordml" w14:paraId="2A8543A4" wp14:textId="77777777">
      <w:pPr>
        <w:spacing w:after="50"/>
        <w:ind w:left="403" w:hanging="259"/>
      </w:pPr>
      <w:r>
        <w:t>• Ignoring errors, nulls or data-integrity behavior.</w:t>
      </w:r>
    </w:p>
    <w:p xmlns:wp14="http://schemas.microsoft.com/office/word/2010/wordml" w14:paraId="145C4A81" wp14:textId="77777777">
      <w:pPr>
        <w:pStyle w:val="Heading1"/>
      </w:pPr>
      <w:r>
        <w:t>Definition of Done</w:t>
      </w:r>
    </w:p>
    <w:p xmlns:wp14="http://schemas.microsoft.com/office/word/2010/wordml" w14:paraId="79C57CED" wp14:textId="77777777">
      <w:pPr>
        <w:spacing w:after="50"/>
        <w:ind w:left="403" w:hanging="259"/>
      </w:pPr>
      <w:r>
        <w:t>• Every named deliverable exists.</w:t>
      </w:r>
    </w:p>
    <w:p xmlns:wp14="http://schemas.microsoft.com/office/word/2010/wordml" w14:paraId="6AA31A6F" wp14:textId="77777777">
      <w:pPr>
        <w:spacing w:after="50"/>
        <w:ind w:left="403" w:hanging="259"/>
      </w:pPr>
      <w:r>
        <w:t>• Required checks pass.</w:t>
      </w:r>
    </w:p>
    <w:p xmlns:wp14="http://schemas.microsoft.com/office/word/2010/wordml" w14:paraId="1D0A6DAE" wp14:textId="77777777">
      <w:pPr>
        <w:spacing w:after="50"/>
        <w:ind w:left="403" w:hanging="259"/>
      </w:pPr>
      <w:r>
        <w:t>• Known limitations are documented.</w:t>
      </w:r>
    </w:p>
    <w:p xmlns:wp14="http://schemas.microsoft.com/office/word/2010/wordml" w14:paraId="209B74C1" wp14:textId="77777777">
      <w:pPr>
        <w:spacing w:after="50"/>
        <w:ind w:left="403" w:hanging="259"/>
      </w:pPr>
      <w:r>
        <w:t>• The handover artifact is ready for the next exercise.</w:t>
      </w:r>
    </w:p>
    <w:p xmlns:wp14="http://schemas.microsoft.com/office/word/2010/wordml" w14:paraId="2171DEB0" wp14:textId="77777777">
      <w:pPr>
        <w:pStyle w:val="Heading1"/>
      </w:pPr>
      <w:r>
        <w:t>Submission Method</w:t>
      </w:r>
    </w:p>
    <w:p xmlns:wp14="http://schemas.microsoft.com/office/word/2010/wordml" w14:paraId="1EE0EB43" wp14:textId="77777777">
      <w:pPr>
        <w:spacing w:after="50"/>
        <w:ind w:left="403" w:hanging="259"/>
      </w:pPr>
      <w:r>
        <w:t>• Create or update every named artifact in the project repository on a feature branch.</w:t>
      </w:r>
    </w:p>
    <w:p xmlns:wp14="http://schemas.microsoft.com/office/word/2010/wordml" w14:paraId="761A8869" wp14:textId="77777777">
      <w:pPr>
        <w:spacing w:after="50"/>
        <w:ind w:left="403" w:hanging="259"/>
      </w:pPr>
      <w:r>
        <w:t>• Use the pull-request title: [Consultant name] Create the Database Initialization and Seeding Utility (Week 2).</w:t>
      </w:r>
    </w:p>
    <w:p xmlns:wp14="http://schemas.microsoft.com/office/word/2010/wordml" w14:paraId="2E7D980B" wp14:textId="77777777">
      <w:pPr>
        <w:spacing w:after="50"/>
        <w:ind w:left="403" w:hanging="259"/>
      </w:pPr>
      <w:r>
        <w:t>• In the pull-request description, summarize what was created, how it was checked, any limitation, and which later exercise consumes it.</w:t>
      </w:r>
    </w:p>
    <w:p xmlns:wp14="http://schemas.microsoft.com/office/word/2010/wordml" w14:paraId="34FEF552" wp14:textId="77777777">
      <w:pPr>
        <w:spacing w:after="50"/>
        <w:ind w:left="403" w:hanging="259"/>
      </w:pPr>
      <w:r>
        <w:t>• Tag the coach and do not merge until the review is complete.</w:t>
      </w:r>
    </w:p>
    <w:p xmlns:wp14="http://schemas.microsoft.com/office/word/2010/wordml" w14:paraId="5FB9A010" wp14:textId="77777777">
      <w:pPr>
        <w:pStyle w:val="Heading1"/>
      </w:pPr>
      <w:r>
        <w:t>Dependency Handover</w:t>
      </w:r>
    </w:p>
    <w:p xmlns:wp14="http://schemas.microsoft.com/office/word/2010/wordml" w14:paraId="2CB840A5" wp14:textId="77777777">
      <w:pPr>
        <w:spacing w:after="80"/>
      </w:pPr>
      <w:r>
        <w:rPr>
          <w:i w:val="0"/>
        </w:rPr>
        <w:t>Exercise 2.5.2 deletes/recreates the environment using only this utility and documentation.</w:t>
      </w:r>
    </w:p>
    <w:p xmlns:wp14="http://schemas.microsoft.com/office/word/2010/wordml" w14:paraId="3F3F0D77" wp14:textId="77777777">
      <w:pPr>
        <w:spacing w:after="80"/>
        <w:jc w:val="center"/>
      </w:pPr>
      <w:r>
        <w:rPr>
          <w:i/>
        </w:rPr>
        <w:t>Copyright © 2026 FDM Group. Internal training use only.</w:t>
      </w:r>
    </w:p>
    <w:sectPr w:rsidR="008740C6" w:rsidSect="0095071A">
      <w:headerReference w:type="default" r:id="rId11"/>
      <w:footerReference w:type="even" r:id="rId12"/>
      <w:footerReference w:type="default" r:id="rId13"/>
      <w:headerReference w:type="first" r:id="rId14"/>
      <w:footerReference w:type="first" r:id="rId17"/>
      <w:pgSz w:w="11906" w:h="16838" w:orient="portrait"/>
      <w:pgMar w:top="1871" w:right="1134" w:bottom="1701" w:left="1134" w:header="1247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B6725" w:rsidP="00452E00" w:rsidRDefault="005B6725" w14:paraId="14CC086A" w14:textId="77777777">
      <w:r>
        <w:separator/>
      </w:r>
    </w:p>
  </w:endnote>
  <w:endnote w:type="continuationSeparator" w:id="0">
    <w:p w:rsidR="005B6725" w:rsidP="00452E00" w:rsidRDefault="005B6725" w14:paraId="23E2163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Inter">
    <w:altName w:val="Calibri"/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DokChampa (Headings CS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8131332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810502" w:rsidP="00012A40" w:rsidRDefault="00810502" w14:paraId="5E842B2F" w14:textId="77777777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810502" w:rsidP="00810502" w:rsidRDefault="00810502" w14:paraId="0F799F31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8650818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810502" w:rsidP="00012A40" w:rsidRDefault="00810502" w14:paraId="7C5571CC" w14:textId="1A1A1AAA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0C7642"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89"/>
    </w:tblGrid>
    <w:tr w:rsidR="00663546" w:rsidTr="00A41D4D" w14:paraId="758E610C" w14:textId="77777777">
      <w:tc>
        <w:tcPr>
          <w:tcW w:w="2689" w:type="dxa"/>
          <w:vAlign w:val="bottom"/>
        </w:tcPr>
        <w:p w:rsidR="00663546" w:rsidP="00810502" w:rsidRDefault="00663546" w14:paraId="74FBA8F9" w14:textId="77777777">
          <w:pPr>
            <w:pStyle w:val="Footer"/>
            <w:ind w:right="360"/>
          </w:pPr>
          <w:r w:rsidRPr="00C43D64">
            <w:t>Copyright © 2024 FDM Group.</w:t>
          </w:r>
        </w:p>
      </w:tc>
    </w:tr>
  </w:tbl>
  <w:p w:rsidR="00663546" w:rsidRDefault="00663546" w14:paraId="722E0EA7" w14:textId="77777777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72A6659" wp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B6725" w:rsidP="00452E00" w:rsidRDefault="005B6725" w14:paraId="4E2F2433" w14:textId="77777777">
      <w:r>
        <w:separator/>
      </w:r>
    </w:p>
  </w:footnote>
  <w:footnote w:type="continuationSeparator" w:id="0">
    <w:p w:rsidR="005B6725" w:rsidP="00452E00" w:rsidRDefault="005B6725" w14:paraId="09258E5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="00663546" w:rsidP="00183BBD" w:rsidRDefault="000268AE" w14:paraId="2969B59C" w14:textId="77777777">
    <w:pPr>
      <w:pStyle w:val="Body"/>
    </w:pPr>
    <w:r>
      <w:rPr>
        <w:noProof/>
        <w:lang w:val="en-US" w:bidi="ar-SA"/>
      </w:rPr>
      <w:drawing>
        <wp:anchor distT="0" distB="0" distL="114300" distR="114300" simplePos="0" relativeHeight="251670528" behindDoc="0" locked="0" layoutInCell="1" allowOverlap="1" wp14:anchorId="243DE692" wp14:editId="75C32C07">
          <wp:simplePos x="0" y="0"/>
          <wp:positionH relativeFrom="column">
            <wp:posOffset>6985</wp:posOffset>
          </wp:positionH>
          <wp:positionV relativeFrom="paragraph">
            <wp:posOffset>-494972</wp:posOffset>
          </wp:positionV>
          <wp:extent cx="714638" cy="230527"/>
          <wp:effectExtent l="0" t="0" r="0" b="0"/>
          <wp:wrapNone/>
          <wp:docPr id="193575909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5759098" name="Graphic 193575909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4638" cy="2305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E561B" w:rsidR="00663546">
      <w:rPr>
        <w:noProof/>
      </w:rPr>
      <w:t xml:space="preserve"> </w:t>
    </w:r>
  </w:p>
  <w:p w:rsidR="00437499" w:rsidP="00437499" w:rsidRDefault="00437499" w14:paraId="5768E495" w14:textId="77777777">
    <w:pPr>
      <w:pStyle w:val="Body"/>
      <w:spacing w:before="5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Pr="00663546" w:rsidR="00896CEF" w:rsidP="00663546" w:rsidRDefault="00AA0485" w14:paraId="36305F73" w14:textId="77777777">
    <w:r>
      <w:rPr>
        <w:noProof/>
        <w:lang w:val="en-US" w:bidi="ar-SA"/>
      </w:rPr>
      <w:drawing>
        <wp:anchor distT="0" distB="0" distL="114300" distR="114300" simplePos="0" relativeHeight="251673600" behindDoc="0" locked="0" layoutInCell="1" allowOverlap="1" wp14:anchorId="5B7D0333" wp14:editId="65F0A2B4">
          <wp:simplePos x="0" y="0"/>
          <wp:positionH relativeFrom="margin">
            <wp:posOffset>2092325</wp:posOffset>
          </wp:positionH>
          <wp:positionV relativeFrom="margin">
            <wp:posOffset>2561277</wp:posOffset>
          </wp:positionV>
          <wp:extent cx="1891665" cy="610870"/>
          <wp:effectExtent l="0" t="0" r="635" b="0"/>
          <wp:wrapSquare wrapText="bothSides"/>
          <wp:docPr id="1571818192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1818192" name="Graphic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665" cy="6108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 w:bidi="ar-SA"/>
      </w:rPr>
      <mc:AlternateContent>
        <mc:Choice Requires="wps">
          <w:drawing>
            <wp:anchor distT="0" distB="0" distL="114300" distR="114300" simplePos="0" relativeHeight="251672576" behindDoc="1" locked="0" layoutInCell="1" allowOverlap="1" wp14:anchorId="5B9EB1CD" wp14:editId="7217DA37">
              <wp:simplePos x="0" y="0"/>
              <wp:positionH relativeFrom="column">
                <wp:posOffset>-723332</wp:posOffset>
              </wp:positionH>
              <wp:positionV relativeFrom="paragraph">
                <wp:posOffset>-791570</wp:posOffset>
              </wp:positionV>
              <wp:extent cx="7559675" cy="10691495"/>
              <wp:effectExtent l="0" t="0" r="0" b="1905"/>
              <wp:wrapNone/>
              <wp:docPr id="1334126871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9675" cy="10691495"/>
                      </a:xfrm>
                      <a:prstGeom prst="rect">
                        <a:avLst/>
                      </a:prstGeom>
                      <a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4D666852">
            <v:rect id="Rectangle 5" style="position:absolute;margin-left:-56.95pt;margin-top:-62.35pt;width:595.25pt;height:841.8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d="f" strokeweight="1pt" w14:anchorId="0913573F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T/////////////////////&#10;////////////////////69H/////////////////////////////////////////9+n+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4c3X///////////////////////////////////////dr5a39P//////////&#10;///////////////////////////FjGin5//////////////////////////////////////MnImk&#10;5//////////////////////////////////////6zrvG9f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3MW99f//////////////&#10;//////////////////////+/k3qFxf///////////////////////////////////9uQWz1lqPb/&#10;/////////////////////////////////rx1NABUm+v/////////////////////////////////&#10;05R+SSxOmuz////////////////////////////////Y1MqzfmVtpfn/////////////////////&#10;///////////////0xa6vyf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t5ePj5Obo&#10;7fH5//////////////////////////////2xlJKSlZmdo6myvNDt////////////////////////&#10;//+dU0dJTVFWYHOKr9b8//////////////////////////+yVgAaNVBti67S9///////////////&#10;///////////////Nbz5fe5m31/n////////////////////////////////un4OmwuH/////////&#10;////////////////////////////487r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MPcw/uAb5e89uZ5FZs&#10;QN6qHmw+o78w3m+/d83DGBunp8lnRP241p5V5UVoeix+Zh5evb7zA/DTrQTaGxCAAAAAAAAAAAAA&#10;AAAAAAAAAAAAAAAAAAAAAAAAAArE3o85Ly5e9tQ+yt3xp2dQb/ltdJ/5pWN+7XPaLOxuJgAAAAAA&#10;AAAAAAAAAAAAAAAAAAAAAAAAAAAAAAAAMPcw/uAb5e89uZ5FZsQN6qHmw+o78w3m+/d83DGBunp8&#10;lnRP241p5V5UVoeix+Zh5evb7zA/DTrQTaGxC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D3MP7gG+XvPbmeRWb&#10;EDeqh5sPqO/MN5vv3fNwxgbp6fJZ0T9uNaeVeVFaHosfmYeXr2+8wPw060E2hsQgAAAAAAAAAAAA&#10;AAAAAAAAAAAAAAAAAAAAAAAAAAKxN6POS8uXvbUPsrd8adnUG/5bXSf+aVjfu1z2izsbiYAAAAAA&#10;AAAAAAAAAAAAAAAAAAAAAAAAAAAAAAAADD3MP7gG+XvPbmeRWbEDeqh5sPqO/MN5vv3fNwxgbp6f&#10;JZ0T9uNaeVeVFaHosfmYeXr2+8wPw060E2hsQ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w9zD+4Bvl7z25nkVm&#10;xA3qoebD6jvzDeb793zcMYG6enyWdE/bjWnlXlRWh6LH5mHl69vvMD8NOtBNobEIAAAAAAAAAAAA&#10;AAAAAAAAAAAAAAAAAAAAAAAAAACsTejzkvLl721D7K3fGnZ1Bv8AltdJ/wCaVjfu1z2izsbiYAAA&#10;AAAAAAAAAAAAAAAAAAAAAAAAAAAAAAAAAAADD3MP7gG+XvPbmeRWbEDeqh5sPqO/MN5vv3fNwxgb&#10;p6fJZ0T9uNaeVeVFaHosfmYeXr2+8wPw060E2hsQg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w9zD+4Bvl7z25n&#10;kVmxA3qoebD6jvzDeb793zcMYG6enyWdE/bjWnlXlRWh6LH5mHl69vvMD8NOtBNobEIAAAAAAAAA&#10;AAAAAAAAAAAAAAAAAAAAAAAAAAAAACsTejzkvLl721D7K3fGnZ1Bv+W10n/mlY37tc9os7G4mAAA&#10;AAAAAAAAAAAAAAAAAAAAAAAAAAAAAAAAAAAAw9zD+4Bvl7z25nkVmxA3qoebD6jvzDeb793zcMYG&#10;6enyWdE/bjWnlXlRWh6LH5mHl69vvMD8NOtBNobEI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MPcw/uAb5e89uZ&#10;5FZsQN6qHmw+o78w3m+/d83DGBunp8lnRP241p5V5UVoeix+Zh5evb7zA/DTrQTaGxCAAAAAAAAA&#10;AAAAAAAAAAAAAAAAAAAAAAAAAAAAAArE3o85Ly5e9tQ+yt3xp2dQb/ltdJ/5pWN+7XPaLOxuJgAA&#10;AAAAAAAAAAAAAAAAAAAAAAAAAAAAAAAAAAAAMPcw/uAb5e89uZ5FZsQN6qHmw+o78w3m+/d83DGB&#10;unp8lnRP241p5V5UVoeix+Zh5evb7zA/DTrQTaGxC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D3MP7gG+XvPbm&#10;eRWbEDeqh5sPqO/MN5vv3fNwxgbp6fJZ0T9uNaeVeVFaHosfmYeXr2+8wPw060E2hsQgAAAAAAAA&#10;AAAAAAAAAAAAAAAAAAAAAAAAAAAAAAKxN6POS8uXvbUPsrd8adnUG/5bXSf+aVjfu1z2izsbiYAA&#10;AAAAAAAAAAAAAAAAAAAAAAAAAAAAAAAAAAAADD3MP7gG+XvPbmeRWbEDeqh5sPqO/MN5vv3fNwxg&#10;bp6fJZ0T9uNaeVeVFaHosfmYeXr2+8wPw060E2hsQ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w9zD+4Bvl7z25&#10;nkVmxA3qoebD6jvzDeb793zcMYG6enyWdE/bjWnlXlRWh6LH5mHl69vvMD8NOtBNobEIAAAAAAAA&#10;AAAAAAAAAAAAAAAAAAAAAAAAAAAAAACsTejzkvLl721D7K3fGnZ1Bv8AltdJ/wCaVjfu1z2izsbi&#10;YAAAAAAAAAAAAAAAAAAAAAAAAAAAAAAAAAAAAAADD3MP7gG+XvPbmeRWbEDeqh5sPqO/MN5vv3fN&#10;wxgbp6fJZ0T9uNaeVeVFaHosfmYeXr2+8wPw060E2hsQg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w9zD+4Bvl7&#10;z25nkVmxA3qoebD6jvzDeb793zcMYG6enyWdE/bjWnlXlRWh6LH5mHl69vvMD8NOtBNobEIAAAAA&#10;AAAAAAAAAAAAAAAAAAAAAAAAAAAAAAAAACsTejzkvLl721D7K3fGnZ1Bv+W10n/mlY37tc9os7G4&#10;mAAAAAAAAAAAAAAAAAAAAAAAAAAAAAAAAAAAAAAAw9zD+4Bvl7z25nkVmxA3qoebD6jvzDeb793z&#10;cMYG6enyWdE/bjWnlXlRWh6LH5mHl69vvMD8NOtBNobEI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MPcw/uAb5e&#10;89uZ5FZsQN6qHmw+o78w3m+/d83DGBunp8lnRP241p5V5UVoeix+Zh5evb7zA/DTrQTaGxCAAAAA&#10;AAAAAAAAAAAAAAAAAAAAAAAAAAAAAAAAAArE3o85Ly5e9tQ+yt3xp2dQb/ltdJ/5pWN+7XPaLOxu&#10;JgAAAAAAAAAAAAAAAAAAAAAAAAAAAAAAAAAAAAAAMPcw/uAb5e89uZ5FZsQN6qHmw+o78w3m+/d8&#10;3DGBunp8lnRP241p5V5UVoeix+Zh5evb7zA/DTrQTaGxC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D3MP7gG+X&#10;vPbmeRWbEDeqh5sPqO/MN5vv3fNwxgbp6fJZ0T9uNaeVeVFaHosfmYeXr2+8wPw060E2hsQgAAAA&#10;AAAAAAAAAAAAAAAAAAAAAAAAAAAAAAAAAAKxN6POS8uXvbUPsrd8adnUG/5bXSf+aVjfu1z2izsb&#10;iYAAAAAAAAAAAAAAAAAAAAAAAAAAAAAAAAAAAAAADD3MP7gG+XvPbmeRWbEDeqh5sPqO/MN5vv3f&#10;Nwxgbp6fJZ0T9uNaeVeVFaHosfmYeXr2+8wPw060E2hsQ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w9zD+4Bvl&#10;7z25nkVmxA3qoebD6jvzDeb793zcMYG6enyWdE/bjWnlXlRWh6LH5mHl69vvMD8NOtBNobEIAAAA&#10;AAAAAAAAAAAAAAAAAAAAAAAAAAAAAAAAAACsTejzkvLl721D7K3fGnZ1Bv8AltdJ/wCaVjfu1z2i&#10;zsbiYAAAAAAAAAAAAAAAAAAAAAAAAAAAAAAAAAAAAAADD3MP7gG+XvPbmeRWbEDeqh5sPqO/MN5v&#10;v3fNwxgbp6fJZ0T9uNaeVeVFaHosfmYeXr2+8wPw060E2hsQg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w9zD+4&#10;Bvl7z25nkVmxA3qoebD6jvzDeb793zcMYG6enyWdE/bjWnlXlRWh6LH5mHl69vvMD8NOtBNobEIA&#10;AAAAAAAAAAAAAAAAAAAAAAAAAAAAAAAAAAAAACsTejzkvLl721D7K3fGnZ1Bv+W10n/mlY37tc9o&#10;s7G4mAAAAAAAAAAAAAAAAAAAAAAAAAAAAAAAAAAAAAAAw9zD+4Bvl7z25nkVmxA3qoebD6jvzDeb&#10;793zcMYG6enyWdE/bjWnlXlRWh6LH5mHl69vvMD8NOtBNobEI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MPcw/u&#10;Ab5e89uZ5FZsQN6qHmw+o78w3m+/d83DGBunp8lnRP241p5V5UVoeix+Zh5evb7zA/DTrQTaGxCA&#10;AAAAAAAAAAAAAAAAAAAAAAAAAAAAAAAAAAAAAArE3o85Ly5e9tQ+yt3xp2dQb/ltdJ/5pWN+7XPa&#10;LOxuJgAAAAAAAAAAAAAAAAAAAAAAAAAAAAAAAAAAAAAAMPcw/uAb5e89uZ5FZsQN6qHmw+o78w3m&#10;+/d83DGBunp8lnRP241p5V5UVoeix+Zh5evb7zA/DTrQTaGxC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D3MP7&#10;gG+XvPbmeRWbEDeqh5sPqO/MN5vv3fNwxgbp6fJZ0T9uNaeVeVFaHosfmYeXr2+8wPw060E2hsQg&#10;AAAAAAAAAAAAAAAAAAAAAAAAAAAAAAAAAAAAAAKxN6POS8uXvbUPsrd8adnUG/5bXSf+aVjfu1z2&#10;izsbiYAAAAAAAAAAAAAAAAAAAAAAAAAAAAAAAAAAAAAADD3MP7gG+XvPbmeRWbEDeqh5sPqO/MN5&#10;vv3fNwxgbp6fJZ0T9uNaeVeVFaHosfmYeXr2+8wPw060E2hsQ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w9zD+&#10;4Bvl7z25nkVmxA3qoebD6jvzDeb793zcMYG6enyWdE/bjWnlXlRWh6LH5mHl69vvMD8NOtBNobEI&#10;AAAAAAAAAAAAAAAAAAAAAAAAAAAAAAAAAAAAAACsTejzkvLl721D7K3fGnZ1Bv8AltdJ/wCaVjfu&#10;1z2izsbiYAAAAAAAAAAAAAAAAAAAAAAAAAAAAAAAAAAAAAADD3MP7gG+XvPbmeRWbEDeqh5sPqO/&#10;MN5vv3fNwxgbp6fJZ0T9uNaeVeVFaHosfmYeXr2+8wPw060E2hsQg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w9&#10;zD+4Bvl7z25nkVmxA3qoebD6jvzDeb793zcMYG6enyWdE/bjWnlXlRWh6LH5mHl69vvMD8NOtBNo&#10;bEIAAAAAAAAAAAAAAAAAAAAAAAAAAAAAAAAAAAAAACsTejzkvLl721D7K3fGnZ1Bv+W10n/mlY37&#10;tc9os7G4mAAAAAAAAAAAAAAAAAAAAAAAAAAAAAAAAAAAAAAAw9zD+4Bvl7z25nkVmxA3qoebD6jv&#10;zDeb793zcMYG6enyWdE/bjWnlXlRWh6LH5mHl69vvMD8NOtBNobEI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MP&#10;cw/uAb5e89uZ5FZsQN6qHmw+o78w3m+/d83DGBunp8lnRP241p5V5UVoeix+Zh5evb7zA/DTrQTa&#10;GxCAAAAAAAAAAAAAAAAAAAAAAAAAAAAAAAAAAAAAAArE3o85Ly5e9tQ+yt3xp2dQb/ltdJ/5pWN+&#10;7XPaLOxuJgAAAAAAAAAAAAAAAAAAAAAAAAAAAAAAAAAAAAAAMPcw/uAb5e89uZ5FZsQN6qHmw+o7&#10;8w3m+/d83DGBunp8lnRP241p5V5UVoeix+Zh5evb7zA/DTrQTaGxC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D&#10;3MP7gG+XvPbmeRWbEDeqh5sPqO/MN5vv3fNwxgbp6fJZ0T9uNaeVeVFaHosfmYeXr2+8wPw060E2&#10;hsQgAAAAAAAAAAAAAAAAAAAAAAAAAAAAAAAAAAAAAAKxN6POS8uXvbUPsrd8adnUG/5bXSf+aVjf&#10;u1z2izsbiYAAAAAAAAAAAAAAAAAAAAAAAAAAAAAAAAAAAAAADD3MP7gG+XvPbmeRWbEDeqh5sPqO&#10;/MN5vv3fNwxgbp6fJZ0T9uNaeVeVFaHosfmYeXr2+8wPw060E2hsQ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w&#10;9zD+4Bvl7z25nkVmxA3qoebD6jvzDeb793zcMYG6enyWdE/bjWnlXlRWh6LH5mHl69vvMD8NOtBN&#10;obEIAAAAAAAAAAAAAAAAAAAAAAAAAAAAAAAAAAAAAACsTejzkvLl721D7K3fGnZ1Bv8AltdJ/wCa&#10;Vjfu1z2izsbiYAAAAAAAAAAAAAAAAAAAAAAAAAAAAAAAAAAAAAADD3MP7gG+XvPbmeRWbEDeqh5s&#10;PqO/MN5vv3fNwxgbp6fJZ0T9uNaeVeVFaHosfmYeXr2+8wPw060E2hsQg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w9zD+4Bvl7z25nkVmxA3qoebD6jvzDeb793zcMYG6enyWdE/bjWnlXlRWh6LH5mHl69vvMD8NO&#10;tBNobEIAAAAAAAAAAAAAAAAAAAAAAAAAAAAAAAAAAAAAACsTejzkvLl721D7K3fGnZ1Bv+W10n/m&#10;lY37tc9os7G4mAAAAAAAAAAAAAAAAAAAAAAAAAAAAAAAAAAAAAAAw9zD+4Bvl7z25nkVmxA3qoeb&#10;D6jvzDeb793zcMYG6enyWdE/bjWnlXlRWh6LH5mHl69vvMD8NOtBNobEI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MPcw/uAb5e89uZ5FZsQN6qHmw+o78w3m+/d83DGBunp8lnRP241p5V5UVoeix+Zh5evb7zA/DT&#10;rQTaGxCAAAAAAAAAAAAAAAAAAAAAAAAAAAAAAAAAAAAAAArE3o85Ly5e9tQ+yt3xp2dQb/ltdJ/5&#10;pWN+7XPaLOxuJgAAAAAAAAAAAAAAAAAAAAAAAAAAAAAAAAAAAAAAMPcw/uAb5e89uZ5FZsQN6qHm&#10;w+o78w3m+/d83DGBunp8lnRP241p5V5UVoeix+Zh5evb7zA/DTrQTaGxC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D3MP7gG+XvPbmeRWbEDeqh5sPqO/MN5vv3fNwxgbp6fJZ0T9uNaeVeVFaHosfmYeXr2+8wPw0&#10;60E2hsQgAAAAAAAAAAAAAAAAAAAAAAAAAAAAAAAAAAAAAAKxN6POS8uXvbUPsrd8adnUG/5bXSf+&#10;aVjfu1z2izsbiYAAAAAAAAAAAAAAAAAAAAAAAAAAAAAAAAAAAAAADD3MP7gG+XvPbmeRWbEDeqh5&#10;sPqO/MN5vv3fNwxgbp6fJZ0T9uNaeVeVFaHosfmYeXr2+8wPw060E2hsQ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w9zD+4Bvl7z25nkVmxA3qoebD6jvzDeb793zcMYG6enyWdE/bjWnlXlRWh6LH5mHl69vvMD8N&#10;OtBNobEIAAAAAAAAAAAAAAAAAAAAAAAAAAAAAAAAAAAAAACsTejzkvLl721D7K3fGnZ1Bv8AltdJ&#10;/wCaVjfu1z2izsbiYAAAAAAAAAAAAAAAAAAAAAAAAAAAAAAAAAAAAAADD3MP7gG+XvPbmeRWbEDe&#10;qh5sPqO/MN5vv3fNwxgbp6fJZ0T9uNaeVeVFaHosfmYeXr2+8wPw060E2hsQg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w9zD+4Bvl7z25nkVmxA3qoebD6jvzDeb793zcMYG6enyWdE/bjWnlXlRWh6LH5mHl69vvM&#10;D8NOtBNobEIAAAAAAAAAAAAAAAAAAAAAAAAAAAAAAAAAAAAAACsTejzkvLl721D7K3fGnZ1Bv+W1&#10;0n/mlY37tc9os7G4mAAAAAAAAAAAAAAAAAAAAAAAAAAAAAAAAAAAAAAAw9zD+4Bvl7z25nkVmxA3&#10;qoebD6jvzDeb793zcMYG6enyWdE/bjWnlXlRWh6LH5mHl69vvMD8NOtBNobEI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MPcw/uAb5e89uZ5FZsQN6qHmw+o78w3m+/d83DGBunp8lnRP241p5V5UVoeix+Zh5evb7z&#10;A/DTrQTaGxCAAAAAAAAAAAAAAAAAAAAAAAAAAAAAAAAAAAAAAArE3o85Ly5e9tQ+yt3xp2dQb/lt&#10;dJ/5pWN+7XPaLOxuJgAAAAAAAAAAAAAAAAAAAAAAAAAAAAAAAAAAAAAAMPcw/uAb5e89uZ5FZsQN&#10;6qHmw+o78w3m+/d83DGBunp8lnRP241p5V5UVoeix+Zh5evb7zA/DTrQTaGxC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D3MP7gG+XvPbmeRWbEDeqh5sPqO/MN5vv3fNwxgbp6fJZ0T9uNaeVeVFaHosfmYeXr2+8&#10;wPw060E2hsQgAAAAAAAAAAAAAAAAAAAAAAAAAAAAAAAAAAAAAAKxN6POS8uXvbUPsrd8adnUG/5b&#10;XSf+aVjfu1z2izsbiYAAAAAAAAAAAAAAAAAAAAAAAAAAAAAAAAAAAAAADD3MP7gG+XvPbmeRWbED&#10;eqh5sPqO/MN5vv3fNwxgbp6fJZ0T9uNaeVeVFaHosfmYeXr2+8wPw060E2hsQ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w9zD+4Bvl7z25nkVmxA3qoebD6jvzDeb793zcMYG6enyWdE/bjWnlXlRWh6LH5mHl69vv&#10;MD8NOtBNobEIAAAAAAAAAAAAAAAAAAAAAAAAAAAAAAAAAAAAAACsTejzkvLl721D7K3fGnZ1Bv8A&#10;ltdJ/wCaVjfu1z2izsbiYAAAAAAAAAAAAAAAAAAAAAAAAAAAAAAAAAAAAAADD3MP7gG+XvPbmeRW&#10;bEDeqh5sPqO/MN5vv3fNwxgbp6fJZ0T9uNaeVeVFaHosfmYeXr2+8wPw060E2hsQg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w9zD+4Bvl7z25nkVmxA3qoebD6jvzDeb793zcMYG6enyWdE/bjWnlXlRWh6LH5mHl6&#10;9vvMD8NOtBNobEIAAAAAAAAAAAAAAAAAAAAAAAAAAAAAAAAAAAAAACsTejzkvLl721D7K3fGnZ1B&#10;v+W10n/mlY37tc9os7G4mAAAAAAAAAAAAAAAAAAAAAAAAAAAAAAAAAAAAAAAw9zD+4Bvl7z25nkV&#10;mxA3qoebD6jvzDeb793zcMYG6enyWdE/bjWnlXlRWh6LH5mHl69vvMD8NOtBNobEI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MPcw/uAb5e89uZ5FZsQN6qHmw+o78w3m+/d83DGBunp8lnRP241p5V5UVoeix+Zh5e&#10;vb7zA/DTrQTaGxCAAAAAAAAAAAAAAAAAAAAAAAAAAAAAAAAAAAAAAArE3o85Ly5e9tQ+yt3xp2dQ&#10;b/ltdJ/5pWN+7XPaLOxuJgAAAAAAAAAAAAAAAAAAAAAAAAAAAAAAAAAAAAAAMPcw/uAb5e89uZ5F&#10;ZsQN6qHmw+o78w3m+/d83DGBunp8lnRP241p5V5UVoeix+Zh5evb7zA/DTrQTaGxC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Bh7mH9wDfL3ntzPIrNiBvVQ82H1HfmG8337vm4YwN09Pks6J+3GtPKvKitD0WPzMPL17feYH4ada&#10;CbQ2IQAAAAAAAAAAAAAAAAAAAAAAAAAAAAAAAAAAAAAAFYm9HnJeXL3tqH2Vu+NOzqDf8trpP/NK&#10;xv3a57RZ2NxM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Ye5h/cA3y957czyKzYgb1UPNh9R35hvN9+75uGMDdPT5LOiftxrTyryorQ9Fj8zDy9e33mB+GnWg&#10;m0NiEAAAAAAAAAAAAAAAAAAAAAAAAAAAAAAAAAAAAAABWJvR5yXly97ah9lbvjTs6g3/AC2uk/8A&#10;NKxv3a57RZ2NxM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Ye5h/cA3y957czyKzYgb1UPNh9R35hvN9+75uGMDdPT5LOiftxrTyryorQ9Fj8zDy9e33mB+Gn&#10;Wgm0NiEAAAAAAAAAAAAAAAAAAAAAAAAAAAAAAAAAAAAAABWJvR5yXly97ah9lbvjTs6g3/La6T/z&#10;Ssb92ue0WdjcT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HuYf3AN8vee3M8is2IG9VDzYfUd+Ybzffu+bhjA3T0+Szon7ca08q8qK0PRY/Mw8vXt95gfhp1&#10;oJtDYhAAAAAAAAAAAAAAAAAAAAAAAAAAAAAAAAAAAAAAAVib0ecl5cve2ofZW7407OoN/wAtrpP/&#10;ADSsb92ue0WdjcT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GHuYf3AN8vee3M8is2IG9VDzYfUd+Ybzffu+bhjA3T0+Szon7ca08q8qK0PRY/Mw8vXt95gfh&#10;p1oJtDYhAAAAAAAAAAAAAAAAAAAAAAAAAAAAAAAAAAAAAAAVib0ecl5cve2ofZW7407OoN/y2uk/&#10;80rG/drntFnY3Ew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h7mH9wDfL3ntzPIrNiBvVQ82H1HfmG8337vm4YwN09Pks6J+3GtPKvKitD0WPzMPL17feYH4a&#10;daCbQ2IQAAAAAAAAAAAAAAAAAAAAAAAAAAAAAAAAAAAAAAFYm9HnJeXL3tqH2Vu+NOzqDf8ALa6T&#10;/wA0rG/drntFnY3Ew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Bh7mH9wDfL3ntzPIrNiBvVQ82H1HfmG8337vm4YwN09Pks6J+3GtPKvKitD0WPzMPL17feYH&#10;4adaCbQ2IQAAAAAAAAAAAAAAAAAAAAAAAAAAAAAAAAAAAAAAFYm9HnJeXL3tqH2Vu+NOzqDf8trp&#10;P/NKxv3a57RZ2NxM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Ye5h/cA3y957czyKzYgb1UPNh9R35hvN9+75uGMDdPT5LOiftxrTyryorQ9Fj8zDy9e33mB+&#10;GnWgm0NiEAAAAAAAAAAAAAAAAAAAAAAAAAAAAAAAAAAAAAABWJvR5yXly97ah9lbvjTs6g3/AC2u&#10;k/8ANKxv3a57RZ2NxM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Ye5h/cA3y957czyKzYgb1UPNh9R35hvN9+75uGMDdPT5LOiftxrTyryorQ9Fj8zDy9e33m&#10;B+GnWgm0NiEAAAAAAAAAAAAAAAAAAAAAAAAAAAAAAAAAAAAAABWJvR5yXly97ah9lbvjTs6g3/La&#10;6T/zSsb92ue0WdjcT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HuYf3AN8vee3M8is2IG9VDzYfUd+Ybzffu+bhjA3T0+Szon7ca08q8qK0PRY/Mw8vXt95g&#10;fhp1oJtDYhAAAAAAAAAAAAAAAAAAAAAAAAAAAAAAAAAAAAAAAVib0ecl5cve2ofZW7407OoN/wAt&#10;rpP/ADSsb92ue0WdjcT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GHuYf3AN8vee3M8is2IG9VDzYfUd+Ybzffu+bhjA3T0+Szon7ca08q8qK0PRY/Mw8vXt9&#10;5gfhp1oJtDYhAAAAAAAAAAAAAAAAAAAAAAAAAAAAAAAAAAAAAAAVib0ecl5cve2ofZW7407OoN/y&#10;2uk/80rG/drntFnY3Ew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h7mH9wDfL3ntzPIrNiBvVQ82H1HfmG8337vm4YwN09Pks6J+3GtPKvKitD0WPzMPL17fe&#10;YH4adaCbQ2IQAAAAAAAAAAAAAAAAAAAAAAAAAAAAAAAAAAAAAAFYm9HnJeXL3tqH2Vu+NOzqDf8A&#10;La6T/wA0rG/drntFnY3Ew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Bh7mH9wDfL3ntzPIrNiBvVQ82H1HfmG8337vm4YwN09Pks6J+3GtPKvKitD0WPzMPL17&#10;feYH4adaCbQ2IQAAAAAAAAAAAAAAAAAAAAAAAAAAAAAAAAAAAAAAFYm9HnJeXL3tqH2Vu+NOzqDf&#10;8trpP/NKxv3a57RZ2NxM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Ye5h/cA3y957czyKzYgb1UPNh9R35hvN9+75uGMDdPT5LOiftxrTyryorQ9Fj8zDy9e3&#10;3mB+GnWgm0NiEAAAAAAAAAAAAAAAAAAAAAAAAAAAAAAAAAAAAAABWJvR5yXly97ah9lbvjTs6g3/&#10;AC2uk/8ANKxv3a57RZ2NxM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Ye5h/cA3y957czyKzYgb1UPNh9R35hvN9+75uGMDdPT5LOiftxrTyryorQ9Fj8zDy9&#10;e33mB+GnWgm0NiEAAAAAAAAAAAAAAAAAAAAAAAAAAAAAAAAAAAAAABWJvR5yXly97ah9lbvjTs6g&#10;3/La6T/zSsb92ue0WdjcT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HuYf3AN8vee3M8is2IG9VDzYfUd+Ybzffu+bhjA3T0+Szon7ca08q8qK0PRY/Mw8vX&#10;t95gfhp1oJtDYhAAAAAAAAAAAAAAAAAAAAAAAAAAAAAAAAAAAAAAAVib0ecl5cve2ofZW7407OoN&#10;/wAtrpP/ADSsb92ue0WdjcT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GHuYf3AN8vee3M8is2IG9VDzYfUd+Ybzffu+bhjA3T0+Szon7ca08q8qK0PRY/Mw8&#10;vXt95gfhp1oJtDYhAAAAAAAAAAAAAAAAAAAAAAAAAAAAAAAAAAAAAAAVib0ecl5cve2ofZW7407O&#10;oN/y2uk/80rG/drntFnY3Ew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h7mH9wDfL3ntzPIrNiBvVQ82H1HfmG8337vm4YwN09Pks6J+3GtPKvKitD0WPzMPL&#10;17feYH4adaCbQ2IQAAAAAAAAAAAAAAAAAAAAAAAAAAAAAAAAAAAAAAFYm9HnJeXL3tqH2Vu+NOzq&#10;Df8ALa6T/wA0rG/drntFnY3Ew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h7mH9wDfL3ntzPIrNiBvVQ82H1HfmG8337vm4YwN09Pks6J+3GtPKvKitD0WPzM&#10;PL17feYH4adaCbQ2IQAAAAAAAAAAAAAAAAAAAAAAAAAAAAAAAAAAAAAAFYm9HnJeXL3tqH2Vu+NO&#10;zqDf8trpP/NKxv3a57RZ2NxM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Ye5h/cA3y957czyKzYgb1UPNh9R35hvN9+75uGMDdPT5LOiftxrTyryorQ9Fj8zD&#10;y9e33mB+GnWgm0NiEAAAAAAAAAAAAAAAAAAAAAAAAAAAAAAAAAAAAAABWJvR5yXly97ah9lbvjTs&#10;6g3/AC2uk/8ANKxv3a57RZ2NxM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Ye5h/cA3y957czyKzYgb1UPNh9R35hvN9+75uGMDdPT5LOiftxrTyryorQ9Fj8&#10;zDy9e33mB+GnWgm0NiEAAAAAAAAAAAAAAAAAAAAAAAAAAAAAAAAAAAAAABWJvR5yXly97ah9lbvj&#10;Ts6g3/La6T/zSsb92ue0WdjcT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HuYf3AN8vee3M8is2IG9VDzYfUd+Ybzffu+bhjA3T0+Szon7ca08q8qK0PRY/M&#10;w8vXt95gfhp1oJtDYhAAAAAAAAAAAAAAAAAAAAAAAAAAAAAAAAAAAAAAAVib0ecl5cve2ofZW740&#10;7OoN/wAtrpP/ADSsb92ue0WdjcT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GHuYf3AN8vee3M8is2IG9VDzYfUd+Ybzffu+bhjA3T0+Szon7ca08q8qK0PRY&#10;/Mw8vXt95gfhp1oJtDYhAAAAAAAAAAAAAAAAAAAAAAAAAAAAAAAAAAAAAAAVib0ecl5cve2ofZW7&#10;407OoN/y2uk/80rG/drntFnY3Ew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h7mH9wDfL3ntzPIrNiBvVQ82H1HfmG8337vm4YwN09Pks6J+3GtPKvKitD0WP&#10;zMPL17feYH4adaCbQ2IQAAAAAAAAAAAAAAAAAAAAAAAAAAAAAAAAAAAAAAFYm9HnJeXL3tqH2Vu+&#10;NOzqDf8ALa6T/wA0rG/drntFnY3Ew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h7mH9wDfL3ntzPIrNiBvVQ82H1HfmG8337vm4YwN09Pks6J+3GtPKvKitD0&#10;WPzMPL17feYH4adaCbQ2IQAAAAAAAAAAAAAAAAAAAAAAAAAAAAAAAAAAAAAAFYm9HnJeXL3tqH2V&#10;u+NOzqDf8trpP/NKxv3a57RZ2NxM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Ye5h/cA3y957czyKzYgb1UPNh9R35hvN9+75uGMDdPT5LOiftxrTyryorQ9F&#10;j8zDy9e33mB+GnWgm0NiEAAAAAAAAAAAAAAAAAAAAAAAAAAAAAAAAAAAAAABWJvR5yXly97ah9lb&#10;vjTs6g3/AC2uk/8ANKxv3a57RZ2NxM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Ye5h/cA3y957czyKzYgb1UPNh9R35hvN9+75uGMDdPT5LOiftxrTyryorQ&#10;9Fj8zDy9e33mB+GnWgm0NiEAAAAAAAAAAAAAAAAAAAAAAAAAAAAAAAAAAAAAABWJvR5yXly97ah9&#10;lbvjTs6g3/La6T/zSsb92ue0WdjcT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HuYf3AN8vee3M8is2IG9VDzYfUd+Ybzffu+bhjA3T0+Szon7ca08q8qK0P&#10;RY/Mw8vXt95gfhp1oJtDYhAAAAAAAAAAAAAAAAAAAAAAAAAAAAAAAAAAAAAAAVib0ecl5cve2ofZ&#10;W7407OoN/wAtrpP/ADSsb92ue0WdjcT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GHuYf3AN8vee3M8is2IG9VDzYfUd+Ybzffu+bhjA3T0+Szon7ca08q8qK&#10;0PRY/Mw8vXt95gfhp1oJtDYhAAAAAAAAAAAAAAAAAAAAAAAAAAAAAAAAAAAAAAAVib0ecl5cve2o&#10;fZW7407OoN/y2uk/80rG/drntFnY3Ew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h7mH9wDfL3ntzPIrNiBvVQ82H1HfmG8337vm4YwN09Pks6J+3GtPKvKit&#10;D0WPzMPL17feYH4adaCbQ2IQAAAAAAAAAAAAAAAAAAAAAAAAAAAAAAAAAAAAAAFYm9HnJeXL3tqH&#10;2Vu+NOzqDf8ALa6T/wA0rG/drntFnY3Ew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h7mH9wDfL3ntzPIrNiBvVQ82H1HfmG8337vm4Yw&#10;N09Pks6J+3GtPKvKitD0WPzMPL17feYH4adaCbQ2IQ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Ye5h/&#10;cA3y957czyKzYgb1UPNh9R35hvN9+75uGMDdPT5LOiftxrTyryorQ9Fj8zDy9e33mB+GnWgm0NiE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HuYf3AN8vee3M8is2IG9VDzYfUd+Ybzffu+bhjA3T0+Szo&#10;n7ca08q8qK0PRY/Mw8vXt95gfhp1oJtDYh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Bh7mH9wDfL3nt&#10;zPIrNiBvVQ82H1HfmG8337vm4YwN09Pks6J+3GtPKvKitD0WPzMPL17feYH4adaCbQ2IQ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Ye5h/cA3y957czyKzYgb1UPNh9R35hvN9+75uGMDdPT5LOiftxrTyr&#10;yorQ9Fj8zDy9e33mB+GnWgm0NiE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GHuYf3AN8vee3M8is2IG&#10;9VDzYfUd+Ybzffu+bhjA3T0+Szon7ca08q8qK0PRY/Mw8vXt95gfhp1oJtDYh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h7mH9wDfL3ntzPIrNiBvVQ82H1HfmG8337vm4YwN09Pks6J+3GtPKvKitD0WP&#10;zMPL17feYH4adaCbQ2IQ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Ye5h/cA3y957czyKzYgb1UPNh9R&#10;35hvN9+75uGMDdPT5LOiftxrTyryorQ9Fj8zDy9e33mB+GnWgm0NiE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GHuYf3AN8vee3M8is2IG9VDzYfUd+Ybzffu+bhjA3T0+Szon7ca08q8qK0PRY/Mw8vXt9&#10;5gfhp1oJtDYh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Bh7mH9wDfL3ntzPIrNiBvVQ82H1HfmG8337&#10;vm4YwN09Pks6J+3GtPKvKitD0WPzMPL17feYH4adaCbQ2I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Ye5h/cA3y957czyKzYgb1UPNh9R35hvN9+75uGMDdPT5LOiftxrTyryorQ9Fj8zDy9e33mB+GnWg&#10;m0NiE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GHuYf3AN8vee3M8is2IG9VDzYfUd+Ybzffu+bhjA3T&#10;0+Szon7ca08q8qK0PRY/Mw8vXt95gfhp1oJtDYh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Bh7mH9wD&#10;fL3ntzPIrNiBvVQ82H1HfmG8337vm4YwN09Pks6J+3GtPKvKitD0WPzMPL17feYH4adaCbQ2I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Ye5h/cA3y957czyKzYgb1UPNh9R35hvN9+75uGMDdPT5LOift&#10;xrTyryorQ9Fj8zDy9e33mB+GnWgm0NiE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HuYf3AN8vee3M8&#10;is2IG9VDzYfUd+Ybzffu+bhjA3T0+Szon7ca08q8qK0PRY/Mw8vXt95gfhp1oJtDYh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Bh7mH9wDfL3ntzPIrNiBvVQ82H1HfmG8337vm4YwN09Pks6J+3GtPKvKi&#10;tD0WPzMPL17feYH4adaCbQ2IQ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Ye5h/cA3y957czyKzYgb1U&#10;PNh9R35hvN9+75uGMDdPT5LOiftxrTyryorQ9Fj8zDy9e33mB+GnWgm0NiE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GHuYf3AN8vee3M8is2IG9VDzYfUd+Ybzffu+bhjA3T0+Szon7ca08q8qK0PRY/Mw&#10;8vXt95gfhp1oJtDYh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h7mH9wDfL3ntzPIrNiBvVQ82H1Hfm&#10;G8337vm4YwN09Pks6J+3GtPKvKitD0WPzMPL17feYH4adaCbQ2IQ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Ye5h/cA3y957czyKzYgb1UPNh9R35hvN9+75uGMDdPT5LOiftxrTyryorQ9Fj8zDy9e33mB&#10;+GnWgm0NiE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GHuYf3AN8vee3M8is2IG9VDzYfUd+Ybzffu+b&#10;hjA3T0+Szon7ca08q8qK0PRY/Mw8vXt95gfhp1oJtDYh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Bh7&#10;mH9wDfL3ntzPIrNiBvVQ82H1HfmG8337vm4YwN09Pks6J+3GtPKvKitD0WPzMPL17feYH4adaCbQ&#10;2I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Ye5h/cA3y957czyKzYgb1UPNh9R35hvN9+75uGMDdPT5&#10;LOiftxrTyryorQ9Fj8zDy9e33mB+GnWgm0NiE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GHuYf3AN8v&#10;ee3M8is2IG9VDzYfUd+Ybzffu+bhjA3T0+Szon7ca08q8qK0PRY/Mw8vXt95gfhp1oJtDYh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Bh7mH9wDfL3ntzPIrNiBvVQ82H1HfmG8337vm4YwN09Pks6J+3Gt&#10;PKvKitD0WPzMPL17feYH4adaCbQ2I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Ye5h/cA3y957czyKz&#10;Ygb1UPNh9R35hvN9+75uGMDdPT5LOiftxrTyryorQ9Fj8zDy9e33mB+GnWgm0Ni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HuYf3AN8vee3M8is2IG9VDzYfUd+Ybzffu+bhjA3T0+Szon7ca08q8qK0P&#10;RY/Mw8vXt95gfhp1oJtDYh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h7mH9wDfL3ntzPIrNiBvVQ82&#10;H1HfmG8337vm4YwN09Pks6J+3GtPKvKitD0WPzMPL17feYH4adaCbQ2IQ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Ye5h/cA3y957czyKzYgb1UPNh9R35hvN9+75uGMDdPT5LOiftxrTyryorQ9Fj8zDy9&#10;e33mB+GnWgm0NiE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GHuYf3AN8vee3M8is2IG9VDzYfUd+Ybz&#10;ffu+bhjA3T0+Szon7ca08q8qK0PRY/Mw8vXt95gfhp1oJtDYh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h74w+wH+uWz3+5mivv2IG/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xirfbfbZDL7IbyYnE7ybVZTK5TarcPHYzG&#10;Y7cPSN7kMjkL3SOXtrOxsbO2y9W5u7y7uastOlSpyzT1J5oSywjGMICFfUm6k3Tq1106ufnRGiOf&#10;nkr1jrTWPJXzTaV0jpHSvNNsZqHVGqtUah2M11iMBpvTeAxGurzK5zPZzK3lK1s7O1pVbi5uKslO&#10;nJNPNLLE6309Pks6J+3GtPKvKjEnosfmYeXr2+8wPw060E2hsQg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CF3PvufNtvy8aktLK47jNbhX&#10;FHQWN7M0YVZbTLUbivqGtCWX13dfg/aXFCM/ghJUuJPDxjCETX19Jo5xavKZ0rd2sJp/Kex24PNJ&#10;k7Dlo0n3NWaW8p4TXFhlMjunfS0qX16FnHa7BZXHzVuMklG6ydvxm7U8ks5krlV2rk2e2K0HpKrb&#10;9xmrjF09R6p7UnYrTak1DLJkchQr8IxhNPipKtOxlmhw7VO1ljGHHiJc9Ffktt+Q3ptctWx97jPY&#10;3cLJ6Ott195Y1aMKN/V3a3TpUNWaoxuS7M81OtcaKt7y105SqSwl7y0w1GaMO1GaMSQ4tR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VhzPU470c6GwGx8IeOaf0hRpav1RZzTf9tPGvWq6izNpeScIyxhX&#10;03pi1pU5pvDxvYyy8IzR7RpddYu1qdQT0gbpg9OmEns9tdsVYWO+m8eCqVIRxNebJX97utr7Cagt&#10;uxNQmp5DaTZ7D2dtUrRjN29QTUaUJJq0Y1S08boo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rrlkk&#10;/OJzwc0W5teWpcUdIzXeisfWn4zU6U/svQ01jrmnNDjCWNXD6Ery04RjDjTqzcZeMPAaafR8t4c1&#10;XpF3WU5v8hTucrj9ja2b5e9L31ft1bS0rQ11jto9K5a2ryRnkpzXmg+WzIU7SSaeXtWl5VjGn25f&#10;rZaKNyw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0ncu6ksduNwL6pPNSp2eidV3VSpJ2oz05LfBX9a&#10;aeSEnr+1JLJxhw8PH1BHnm7zVvprlP5ntRXdxWs7TAcvG9Wauru3hVmuLW3xW22pb6tcUIUIRrxr&#10;UKdCM0sJPX9qEOHhELemfZzW3LldVo0ZKUMhuNqe8lnlhT7VzLJjtPWHfVOxGM0Z5ZrGNP1/ruzT&#10;h/5eyNfP0QrA1MP0nsxkJ8fb2cuqua7eHPUbijC1hUy1O30rtdpiOQuo280as1xTracntYRr8Kvd&#10;W0kIQ7uFOMSwgbSQ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Mbby+5But722ufJfKCJPP58hHnW+aTz&#10;H/A5rIRV6cHyZsZ7cdW/ZVuKWPRNPNA6N9/nfD7t4wTzGy6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DG28vuQbre9trnyXygiTz+fIR51vmk8x/wADmshFXpwfJmxntx1b9lW4pY9E080Do33+d8Pu3jBP&#10;MbLo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Mbby+5But722ufJfKCJPP58hHnW+aTzH/A5rIRV6cHy&#10;ZsZ7cdW/ZVuKWPRNPNA6N9/nfD7t4wTzGy6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DG28vuQbre9t&#10;rnyXygiTz+fIR51vmk8x/wADmshFXpwfJmxntx1b9lW4pY9E080Do33+d8Pu3jBPMbLo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Mbby+5But722ufJfKCJPP58hHnW+aTzH/A5rIRV6cHyZsZ7cdW/ZVuK&#10;WPRNPNA6N9/nfD7t4wTzGy6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DG28vuQbre9trnyXygiTz+fI&#10;R51vmk8x/wADmshFXpwfJmxntx1b9lW4pY9E080Do33+d8Pu3jBPMbLo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Mbby+5But722ufJfKCJPP58hHnW+aTzH/A5rIRV6cHyZsZ7cdW/ZVuKWPRNPNA6N9/n&#10;fD7t4wTzGy6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DG28vuQbre9trnyXygiTz+fIR51vmk8x/wAD&#10;mshFXpwfJmxntx1b9lW4pY9E080Do33+d8Pu3jBPMbLo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Mbb&#10;y+5But722ufJfKCJPP58hHnW+aTzH/A5rIRV6cHyZsZ7cdW/ZVuKWPRNPNA6N9/nfD7t4wTzGy6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DG28vuQbre9trnyXygiTz+fIR51vmk8x/wADmshFXpwfJmxn&#10;tx1b9lW4pY9E080Do33+d8Pu3jBPMbLo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Mbby+5But722ufJ&#10;fKCJPP58hHnW+aTzH/A5rIRV6cHyZsZ7cdW/ZVuKWPRNPNA6N9/nfD7t4wTzGy6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rB51IezvM3yZaW&#10;n7U9Glre3yNelGElOTxbIa10XJeRkrcI1Jqs9rgpodmPghGWXh4ZojTk9ISpx3J6wXQA2ar95c46&#10;05iMXqjJWM8ttbUPYjVHMHy/W+oKlvfQkmual3Xw23NSHdz8ZJI06fYh2qk4s+G42AAAAAAAAAAA&#10;AAAAAAAAAAAAAAAAAAAAAAAAAAAAxtvL7kG63vba58l8oIk8/nyEedb5pPMf8DmshFXpwfJmxntx&#10;1b9lW4pY9E080Do33+d8Pu3jBPMbLo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rD5r/lmcn/ANuMb5YWo07Ott5/voPe33Snw7YUWeDcTAAAAAAAAAAAAAAA&#10;AAAAAAAAAAAAAAAAAAAAAAAAY23l9yDdb3ttc+S+UESefz5CPOt80nmP+BzWQir04PkzYz246t+y&#10;rcUseiaeaB0b7/O+H3bxgnmNl0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Vh81/yzOT/AO3GN8sLUadnW28/30Hvb7pT4dsKLPBuJgAAAAAAAAAAAAAAAAAA&#10;AAAAAAAAAAAAAAAAAAAAMbby+5But722ufJfKCJPP58hHnW+aTzH/A5rIRV6cHyZsZ7cdW/ZVuKW&#10;PRNPNA6N9/nfD7t4wTzGy6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Kw+a/5ZnJ/9uMb5YWo07Ott5/voPe33Snw7YUWeDcTAAAAAAAAAAAAAAAAAAAAAAAA&#10;AAAAAAAAAAAAAAAY23l9yDdb3ttc+S+UESefz5CPOt80nmP+BzWQir04PkzYz246t+yrcUseiaea&#10;B0b7/O+H3bxgnmNl0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Vh81/yzOT/7cY3ywtRp2dbbz/fQe9vulPh2wos8G4mAAAAAAAAAAAAAAAAAAAAAAAAAAAAA&#10;AAAAAAAAAAxtvL7kG63vba58l8oIk8/nyEedb5pPMf8AA5rIRV6cHyZsZ7cdW/ZVuKWPRNPNA6N9&#10;/nfD7t4wTzGy6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">
              <v:fill type="frame" o:title="" recolor="t" rotate="t" r:id="rId4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B73E4"/>
    <w:multiLevelType w:val="hybridMultilevel"/>
    <w:tmpl w:val="9C44874C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8214DEA"/>
    <w:multiLevelType w:val="multilevel"/>
    <w:tmpl w:val="7C6EF52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9AD3CEB"/>
    <w:multiLevelType w:val="multilevel"/>
    <w:tmpl w:val="A3E28F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52B2B93"/>
    <w:multiLevelType w:val="multilevel"/>
    <w:tmpl w:val="CF4636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DCB6F00"/>
    <w:multiLevelType w:val="hybridMultilevel"/>
    <w:tmpl w:val="FA702C88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7235268F"/>
    <w:multiLevelType w:val="multilevel"/>
    <w:tmpl w:val="EBC21A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2BE3A32"/>
    <w:multiLevelType w:val="multilevel"/>
    <w:tmpl w:val="7CA8DF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4BC12B4"/>
    <w:multiLevelType w:val="hybridMultilevel"/>
    <w:tmpl w:val="5F1040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0500C7"/>
    <w:multiLevelType w:val="multilevel"/>
    <w:tmpl w:val="F5544D6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6D818B5"/>
    <w:multiLevelType w:val="multilevel"/>
    <w:tmpl w:val="2482F8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ACB1337"/>
    <w:multiLevelType w:val="multilevel"/>
    <w:tmpl w:val="8F34355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num w:numId="1" w16cid:durableId="1403719712">
    <w:abstractNumId w:val="7"/>
  </w:num>
  <w:num w:numId="2" w16cid:durableId="1218858660">
    <w:abstractNumId w:val="4"/>
  </w:num>
  <w:num w:numId="3" w16cid:durableId="704644351">
    <w:abstractNumId w:val="0"/>
  </w:num>
  <w:num w:numId="4" w16cid:durableId="1289968447">
    <w:abstractNumId w:val="10"/>
  </w:num>
  <w:num w:numId="5" w16cid:durableId="987323129">
    <w:abstractNumId w:val="6"/>
  </w:num>
  <w:num w:numId="6" w16cid:durableId="95946900">
    <w:abstractNumId w:val="3"/>
  </w:num>
  <w:num w:numId="7" w16cid:durableId="1075976122">
    <w:abstractNumId w:val="2"/>
  </w:num>
  <w:num w:numId="8" w16cid:durableId="1495217525">
    <w:abstractNumId w:val="8"/>
  </w:num>
  <w:num w:numId="9" w16cid:durableId="2022509576">
    <w:abstractNumId w:val="9"/>
  </w:num>
  <w:num w:numId="10" w16cid:durableId="965165219">
    <w:abstractNumId w:val="1"/>
  </w:num>
  <w:num w:numId="11" w16cid:durableId="1352146518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F70"/>
    <w:rsid w:val="000268AE"/>
    <w:rsid w:val="00052B29"/>
    <w:rsid w:val="00062B1B"/>
    <w:rsid w:val="0006676F"/>
    <w:rsid w:val="00082F5B"/>
    <w:rsid w:val="000862E7"/>
    <w:rsid w:val="00096962"/>
    <w:rsid w:val="000A2355"/>
    <w:rsid w:val="000C3006"/>
    <w:rsid w:val="000C3369"/>
    <w:rsid w:val="000C7642"/>
    <w:rsid w:val="000D66CE"/>
    <w:rsid w:val="000F6367"/>
    <w:rsid w:val="00111BC1"/>
    <w:rsid w:val="00126DC2"/>
    <w:rsid w:val="00144D97"/>
    <w:rsid w:val="001746B7"/>
    <w:rsid w:val="001827CC"/>
    <w:rsid w:val="00183BBD"/>
    <w:rsid w:val="00195AED"/>
    <w:rsid w:val="001963D8"/>
    <w:rsid w:val="001A7FDD"/>
    <w:rsid w:val="001B1A1D"/>
    <w:rsid w:val="001C57E2"/>
    <w:rsid w:val="001F6A3D"/>
    <w:rsid w:val="00206A74"/>
    <w:rsid w:val="00224C8F"/>
    <w:rsid w:val="00230B1A"/>
    <w:rsid w:val="00235305"/>
    <w:rsid w:val="0024112B"/>
    <w:rsid w:val="002569E1"/>
    <w:rsid w:val="002745DE"/>
    <w:rsid w:val="00297AE9"/>
    <w:rsid w:val="002A5159"/>
    <w:rsid w:val="002B1D94"/>
    <w:rsid w:val="002C2306"/>
    <w:rsid w:val="002C2C76"/>
    <w:rsid w:val="002E561B"/>
    <w:rsid w:val="002F0D35"/>
    <w:rsid w:val="002F5405"/>
    <w:rsid w:val="002F753C"/>
    <w:rsid w:val="002F7E9B"/>
    <w:rsid w:val="003257B7"/>
    <w:rsid w:val="00330A8E"/>
    <w:rsid w:val="00346CC2"/>
    <w:rsid w:val="0036018C"/>
    <w:rsid w:val="0036181E"/>
    <w:rsid w:val="003628A6"/>
    <w:rsid w:val="00371981"/>
    <w:rsid w:val="003723EF"/>
    <w:rsid w:val="00386FFD"/>
    <w:rsid w:val="00394E34"/>
    <w:rsid w:val="00395585"/>
    <w:rsid w:val="003D5105"/>
    <w:rsid w:val="003E758B"/>
    <w:rsid w:val="003F590F"/>
    <w:rsid w:val="003F642F"/>
    <w:rsid w:val="00423C3E"/>
    <w:rsid w:val="00437499"/>
    <w:rsid w:val="00452E00"/>
    <w:rsid w:val="00465E05"/>
    <w:rsid w:val="00466582"/>
    <w:rsid w:val="00466EE9"/>
    <w:rsid w:val="00477E7F"/>
    <w:rsid w:val="004821CB"/>
    <w:rsid w:val="00487124"/>
    <w:rsid w:val="004C219E"/>
    <w:rsid w:val="004C2A2A"/>
    <w:rsid w:val="004C6503"/>
    <w:rsid w:val="004F26E7"/>
    <w:rsid w:val="004F481F"/>
    <w:rsid w:val="00501CD7"/>
    <w:rsid w:val="00521306"/>
    <w:rsid w:val="00521C80"/>
    <w:rsid w:val="0052257B"/>
    <w:rsid w:val="00532EAF"/>
    <w:rsid w:val="00534D4E"/>
    <w:rsid w:val="0057367A"/>
    <w:rsid w:val="00576C4B"/>
    <w:rsid w:val="00593176"/>
    <w:rsid w:val="005A5B80"/>
    <w:rsid w:val="005B2D18"/>
    <w:rsid w:val="005B6725"/>
    <w:rsid w:val="005C2B32"/>
    <w:rsid w:val="005C4E72"/>
    <w:rsid w:val="005D440C"/>
    <w:rsid w:val="005E4985"/>
    <w:rsid w:val="005E4AED"/>
    <w:rsid w:val="005E74D0"/>
    <w:rsid w:val="006006C5"/>
    <w:rsid w:val="006114B7"/>
    <w:rsid w:val="00611E0D"/>
    <w:rsid w:val="00615902"/>
    <w:rsid w:val="00630861"/>
    <w:rsid w:val="00630B0A"/>
    <w:rsid w:val="006340EF"/>
    <w:rsid w:val="00663546"/>
    <w:rsid w:val="006663F3"/>
    <w:rsid w:val="006716FB"/>
    <w:rsid w:val="00673123"/>
    <w:rsid w:val="0067376B"/>
    <w:rsid w:val="00673E63"/>
    <w:rsid w:val="00674875"/>
    <w:rsid w:val="006814B9"/>
    <w:rsid w:val="00697BEB"/>
    <w:rsid w:val="006C0F3B"/>
    <w:rsid w:val="006C3C47"/>
    <w:rsid w:val="006D7526"/>
    <w:rsid w:val="006E29DF"/>
    <w:rsid w:val="006F30EF"/>
    <w:rsid w:val="00722FCB"/>
    <w:rsid w:val="00727A41"/>
    <w:rsid w:val="0073227B"/>
    <w:rsid w:val="007345E7"/>
    <w:rsid w:val="0074518D"/>
    <w:rsid w:val="0074790E"/>
    <w:rsid w:val="007610CC"/>
    <w:rsid w:val="00766EBD"/>
    <w:rsid w:val="00790E49"/>
    <w:rsid w:val="007E187E"/>
    <w:rsid w:val="00806F68"/>
    <w:rsid w:val="00810502"/>
    <w:rsid w:val="00810EC1"/>
    <w:rsid w:val="0083123B"/>
    <w:rsid w:val="0083517D"/>
    <w:rsid w:val="008740C6"/>
    <w:rsid w:val="0087627F"/>
    <w:rsid w:val="00896CEF"/>
    <w:rsid w:val="008A65C2"/>
    <w:rsid w:val="008C755F"/>
    <w:rsid w:val="008D1BDA"/>
    <w:rsid w:val="008D3449"/>
    <w:rsid w:val="008D5486"/>
    <w:rsid w:val="008F14F9"/>
    <w:rsid w:val="008F16E6"/>
    <w:rsid w:val="00903880"/>
    <w:rsid w:val="00904F7E"/>
    <w:rsid w:val="00925DB0"/>
    <w:rsid w:val="0095071A"/>
    <w:rsid w:val="0095669B"/>
    <w:rsid w:val="0095741A"/>
    <w:rsid w:val="00973DFF"/>
    <w:rsid w:val="009774B1"/>
    <w:rsid w:val="00980879"/>
    <w:rsid w:val="009871C0"/>
    <w:rsid w:val="00996808"/>
    <w:rsid w:val="009976E7"/>
    <w:rsid w:val="009A4B65"/>
    <w:rsid w:val="009C07FB"/>
    <w:rsid w:val="009C3E00"/>
    <w:rsid w:val="009E4ADF"/>
    <w:rsid w:val="00A06B8B"/>
    <w:rsid w:val="00A20D10"/>
    <w:rsid w:val="00A22436"/>
    <w:rsid w:val="00A334D8"/>
    <w:rsid w:val="00A41FCC"/>
    <w:rsid w:val="00A47EC9"/>
    <w:rsid w:val="00A502B1"/>
    <w:rsid w:val="00A626F9"/>
    <w:rsid w:val="00A63F37"/>
    <w:rsid w:val="00A6575C"/>
    <w:rsid w:val="00A85B32"/>
    <w:rsid w:val="00A91AF5"/>
    <w:rsid w:val="00A97AE8"/>
    <w:rsid w:val="00AA0485"/>
    <w:rsid w:val="00AA0B46"/>
    <w:rsid w:val="00AA0EF9"/>
    <w:rsid w:val="00AA3E97"/>
    <w:rsid w:val="00AB1463"/>
    <w:rsid w:val="00AB79A8"/>
    <w:rsid w:val="00AD4807"/>
    <w:rsid w:val="00AE210C"/>
    <w:rsid w:val="00AE602A"/>
    <w:rsid w:val="00B0369A"/>
    <w:rsid w:val="00B05C44"/>
    <w:rsid w:val="00B416F5"/>
    <w:rsid w:val="00B42E12"/>
    <w:rsid w:val="00B449E6"/>
    <w:rsid w:val="00B50F61"/>
    <w:rsid w:val="00B66FE1"/>
    <w:rsid w:val="00B8107C"/>
    <w:rsid w:val="00B97BF5"/>
    <w:rsid w:val="00BB1F0D"/>
    <w:rsid w:val="00BB53B5"/>
    <w:rsid w:val="00BB6A0B"/>
    <w:rsid w:val="00BC32C8"/>
    <w:rsid w:val="00BD59C5"/>
    <w:rsid w:val="00BE2917"/>
    <w:rsid w:val="00BE5378"/>
    <w:rsid w:val="00C058D1"/>
    <w:rsid w:val="00C247F0"/>
    <w:rsid w:val="00C341AD"/>
    <w:rsid w:val="00C43D64"/>
    <w:rsid w:val="00C44A40"/>
    <w:rsid w:val="00C64C9B"/>
    <w:rsid w:val="00C70F28"/>
    <w:rsid w:val="00C71F89"/>
    <w:rsid w:val="00C83E1C"/>
    <w:rsid w:val="00C86F27"/>
    <w:rsid w:val="00C92448"/>
    <w:rsid w:val="00CA7163"/>
    <w:rsid w:val="00CB4F78"/>
    <w:rsid w:val="00CD0FA4"/>
    <w:rsid w:val="00CD3D5D"/>
    <w:rsid w:val="00CE34F1"/>
    <w:rsid w:val="00CE415F"/>
    <w:rsid w:val="00D154F4"/>
    <w:rsid w:val="00D17587"/>
    <w:rsid w:val="00D2213D"/>
    <w:rsid w:val="00D24171"/>
    <w:rsid w:val="00D247B8"/>
    <w:rsid w:val="00D31E81"/>
    <w:rsid w:val="00D47AEF"/>
    <w:rsid w:val="00D740DF"/>
    <w:rsid w:val="00D75E78"/>
    <w:rsid w:val="00D90621"/>
    <w:rsid w:val="00DA5CBD"/>
    <w:rsid w:val="00DB3D43"/>
    <w:rsid w:val="00DC1DBF"/>
    <w:rsid w:val="00DD2475"/>
    <w:rsid w:val="00DF5F70"/>
    <w:rsid w:val="00DF69BF"/>
    <w:rsid w:val="00E04D36"/>
    <w:rsid w:val="00E14CB4"/>
    <w:rsid w:val="00E33053"/>
    <w:rsid w:val="00E3443B"/>
    <w:rsid w:val="00E40AA0"/>
    <w:rsid w:val="00E54682"/>
    <w:rsid w:val="00E54E72"/>
    <w:rsid w:val="00E75FF4"/>
    <w:rsid w:val="00EA590A"/>
    <w:rsid w:val="00EC012E"/>
    <w:rsid w:val="00EC5B31"/>
    <w:rsid w:val="00EE01BB"/>
    <w:rsid w:val="00EE5DD5"/>
    <w:rsid w:val="00EF5DA1"/>
    <w:rsid w:val="00F179FC"/>
    <w:rsid w:val="00F403FC"/>
    <w:rsid w:val="00F514AC"/>
    <w:rsid w:val="00F54F14"/>
    <w:rsid w:val="00F611F4"/>
    <w:rsid w:val="00F72D71"/>
    <w:rsid w:val="00F8398E"/>
    <w:rsid w:val="00F96B17"/>
    <w:rsid w:val="00F97242"/>
    <w:rsid w:val="00FB2D9C"/>
    <w:rsid w:val="00FB5205"/>
    <w:rsid w:val="00FB682B"/>
    <w:rsid w:val="00FC1C5B"/>
    <w:rsid w:val="00FC51AE"/>
    <w:rsid w:val="00FE25DE"/>
    <w:rsid w:val="00FF3FE6"/>
    <w:rsid w:val="09C04A9F"/>
    <w:rsid w:val="61E8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6CD245"/>
  <w15:chartTrackingRefBased/>
  <w15:docId w15:val="{E91689E6-AC77-452B-A3DE-339EA3287E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lo-L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44A40"/>
    <w:rPr>
      <w:rFonts w:ascii="Aptos" w:hAnsi="Aptos" w:cs="Arial Unicode MS"/>
      <w:color w:val="06030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0B46"/>
    <w:pPr>
      <w:keepNext/>
      <w:keepLines/>
      <w:spacing w:before="240"/>
      <w:outlineLvl w:val="0"/>
    </w:pPr>
    <w:rPr>
      <w:rFonts w:ascii="Aptos Display" w:hAnsi="Aptos Display" w:eastAsiaTheme="majorEastAsia" w:cstheme="majorBidi"/>
      <w:b/>
      <w:color w:val="1F4E7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0861"/>
    <w:pPr>
      <w:keepNext/>
      <w:keepLines/>
      <w:spacing w:before="40"/>
      <w:outlineLvl w:val="1"/>
    </w:pPr>
    <w:rPr>
      <w:rFonts w:ascii="Aptos Display" w:hAnsi="Aptos Display" w:cs="DokChampa (Headings CS)" w:eastAsiaTheme="majorEastAsia"/>
      <w:b/>
      <w:color w:val="2F5597"/>
      <w:spacing w:val="-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369A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4F00A4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369A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7700F7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0369A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7700F7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0369A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4F00A4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0369A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4F00A4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0369A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404040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B0369A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404040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A0B46"/>
    <w:rPr>
      <w:rFonts w:ascii="Impact" w:hAnsi="Impact" w:eastAsiaTheme="majorEastAsia" w:cstheme="majorBidi"/>
      <w:color w:val="1E1E1E" w:themeColor="text1"/>
      <w:sz w:val="4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630861"/>
    <w:rPr>
      <w:rFonts w:ascii="Inter" w:hAnsi="Inter" w:cs="DokChampa (Headings CS)" w:eastAsiaTheme="majorEastAsia"/>
      <w:b/>
      <w:color w:val="1E1E1E" w:themeColor="text1"/>
      <w:spacing w:val="-2"/>
      <w:sz w:val="40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B0369A"/>
    <w:rPr>
      <w:rFonts w:asciiTheme="majorHAnsi" w:hAnsiTheme="majorHAnsi" w:eastAsiaTheme="majorEastAsia" w:cstheme="majorBidi"/>
      <w:color w:val="4F00A4" w:themeColor="accent1" w:themeShade="7F"/>
    </w:rPr>
  </w:style>
  <w:style w:type="character" w:styleId="Heading4Char" w:customStyle="1">
    <w:name w:val="Heading 4 Char"/>
    <w:basedOn w:val="DefaultParagraphFont"/>
    <w:link w:val="Heading4"/>
    <w:uiPriority w:val="9"/>
    <w:rsid w:val="00B0369A"/>
    <w:rPr>
      <w:rFonts w:asciiTheme="majorHAnsi" w:hAnsiTheme="majorHAnsi" w:eastAsiaTheme="majorEastAsia" w:cstheme="majorBidi"/>
      <w:i/>
      <w:iCs/>
      <w:color w:val="7700F7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B0369A"/>
    <w:rPr>
      <w:rFonts w:asciiTheme="majorHAnsi" w:hAnsiTheme="majorHAnsi" w:eastAsiaTheme="majorEastAsia" w:cstheme="majorBidi"/>
      <w:color w:val="7700F7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sid w:val="00B0369A"/>
    <w:rPr>
      <w:rFonts w:asciiTheme="majorHAnsi" w:hAnsiTheme="majorHAnsi" w:eastAsiaTheme="majorEastAsia" w:cstheme="majorBidi"/>
      <w:color w:val="4F00A4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rsid w:val="00B0369A"/>
    <w:rPr>
      <w:rFonts w:asciiTheme="majorHAnsi" w:hAnsiTheme="majorHAnsi" w:eastAsiaTheme="majorEastAsia" w:cstheme="majorBidi"/>
      <w:i/>
      <w:iCs/>
      <w:color w:val="4F00A4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rsid w:val="00B0369A"/>
    <w:rPr>
      <w:rFonts w:asciiTheme="majorHAnsi" w:hAnsiTheme="majorHAnsi" w:eastAsiaTheme="majorEastAsia" w:cstheme="majorBidi"/>
      <w:color w:val="404040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rsid w:val="00B0369A"/>
    <w:rPr>
      <w:rFonts w:asciiTheme="majorHAnsi" w:hAnsiTheme="majorHAnsi" w:eastAsiaTheme="majorEastAsia" w:cstheme="majorBidi"/>
      <w:i/>
      <w:iCs/>
      <w:color w:val="404040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0369A"/>
    <w:pPr>
      <w:spacing w:after="200"/>
    </w:pPr>
    <w:rPr>
      <w:i/>
      <w:iCs/>
      <w:color w:val="C5FF00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qFormat/>
    <w:rsid w:val="002F7E9B"/>
    <w:pPr>
      <w:contextualSpacing/>
    </w:pPr>
    <w:rPr>
      <w:rFonts w:ascii="Aptos Display" w:hAnsi="Aptos Display" w:cs="DokChampa (Headings CS)" w:eastAsiaTheme="majorEastAsia"/>
      <w:b/>
      <w:color w:val="1F4E79"/>
      <w:kern w:val="28"/>
      <w:sz w:val="48"/>
      <w:szCs w:val="56"/>
    </w:rPr>
  </w:style>
  <w:style w:type="character" w:styleId="TitleChar" w:customStyle="1">
    <w:name w:val="Title Char"/>
    <w:basedOn w:val="DefaultParagraphFont"/>
    <w:link w:val="Title"/>
    <w:rsid w:val="002F7E9B"/>
    <w:rPr>
      <w:rFonts w:ascii="Impact" w:hAnsi="Impact" w:cs="DokChampa (Headings CS)" w:eastAsiaTheme="majorEastAsia"/>
      <w:color w:val="1E1E1E" w:themeColor="text1"/>
      <w:kern w:val="28"/>
      <w:sz w:val="7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69A"/>
    <w:pPr>
      <w:numPr>
        <w:ilvl w:val="1"/>
      </w:numPr>
      <w:spacing w:after="160"/>
    </w:pPr>
    <w:rPr>
      <w:rFonts w:eastAsiaTheme="minorEastAsia" w:cstheme="minorBidi"/>
      <w:color w:val="6D6D6D" w:themeColor="text1" w:themeTint="A5"/>
      <w:spacing w:val="15"/>
      <w:sz w:val="22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rsid w:val="00B0369A"/>
    <w:rPr>
      <w:rFonts w:eastAsiaTheme="minorEastAsia"/>
      <w:color w:val="6D6D6D" w:themeColor="text1" w:themeTint="A5"/>
      <w:spacing w:val="15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183BBD"/>
    <w:pPr>
      <w:tabs>
        <w:tab w:val="center" w:pos="4513"/>
        <w:tab w:val="right" w:pos="9026"/>
      </w:tabs>
    </w:pPr>
  </w:style>
  <w:style w:type="character" w:styleId="Emphasis">
    <w:name w:val="Emphasis"/>
    <w:basedOn w:val="DefaultParagraphFont"/>
    <w:uiPriority w:val="20"/>
    <w:qFormat/>
    <w:rsid w:val="00B0369A"/>
    <w:rPr>
      <w:i/>
      <w:iCs/>
    </w:rPr>
  </w:style>
  <w:style w:type="character" w:styleId="HeaderChar" w:customStyle="1">
    <w:name w:val="Header Char"/>
    <w:basedOn w:val="DefaultParagraphFont"/>
    <w:link w:val="Header"/>
    <w:uiPriority w:val="99"/>
    <w:rsid w:val="00183BBD"/>
    <w:rPr>
      <w:rFonts w:ascii="Inter" w:hAnsi="Inter" w:cs="Arial Unicode MS"/>
      <w:color w:val="1E1E1E" w:themeColor="text1"/>
      <w:sz w:val="20"/>
    </w:rPr>
  </w:style>
  <w:style w:type="paragraph" w:styleId="ListParagraph">
    <w:name w:val="List Paragraph"/>
    <w:basedOn w:val="Normal"/>
    <w:uiPriority w:val="34"/>
    <w:qFormat/>
    <w:rsid w:val="00B0369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91AF5"/>
    <w:pPr>
      <w:spacing w:before="200" w:after="200"/>
    </w:pPr>
    <w:rPr>
      <w:i/>
      <w:iCs/>
      <w:color w:val="565656" w:themeColor="text1" w:themeTint="BF"/>
      <w:sz w:val="24"/>
    </w:rPr>
  </w:style>
  <w:style w:type="character" w:styleId="QuoteChar" w:customStyle="1">
    <w:name w:val="Quote Char"/>
    <w:basedOn w:val="DefaultParagraphFont"/>
    <w:link w:val="Quote"/>
    <w:uiPriority w:val="29"/>
    <w:rsid w:val="00A91AF5"/>
    <w:rPr>
      <w:rFonts w:ascii="Inter" w:hAnsi="Inter" w:cs="Arial Unicode MS"/>
      <w:i/>
      <w:iCs/>
      <w:color w:val="565656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69A"/>
    <w:pPr>
      <w:pBdr>
        <w:top w:val="single" w:color="A34CFF" w:themeColor="accent1" w:sz="4" w:space="10"/>
        <w:bottom w:val="single" w:color="A34CFF" w:themeColor="accent1" w:sz="4" w:space="10"/>
      </w:pBdr>
      <w:spacing w:before="360" w:after="360"/>
      <w:ind w:left="864" w:right="864"/>
      <w:jc w:val="center"/>
    </w:pPr>
    <w:rPr>
      <w:i/>
      <w:iCs/>
      <w:color w:val="A34CFF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0369A"/>
    <w:rPr>
      <w:rFonts w:cs="Arial Unicode MS"/>
      <w:i/>
      <w:iCs/>
      <w:color w:val="A34CFF" w:themeColor="accent1"/>
    </w:rPr>
  </w:style>
  <w:style w:type="character" w:styleId="PageNumber">
    <w:name w:val="page number"/>
    <w:basedOn w:val="DefaultParagraphFont"/>
    <w:uiPriority w:val="99"/>
    <w:unhideWhenUsed/>
    <w:rsid w:val="00A91AF5"/>
    <w:rPr>
      <w:rFonts w:ascii="Inter" w:hAnsi="Inter"/>
      <w:b w:val="0"/>
      <w:i w:val="0"/>
      <w:color w:val="C6C6C6" w:themeColor="text1" w:themeTint="40"/>
      <w:spacing w:val="0"/>
      <w:sz w:val="16"/>
    </w:rPr>
  </w:style>
  <w:style w:type="character" w:styleId="IntenseEmphasis">
    <w:name w:val="Intense Emphasis"/>
    <w:basedOn w:val="DefaultParagraphFont"/>
    <w:uiPriority w:val="21"/>
    <w:qFormat/>
    <w:rsid w:val="00B0369A"/>
    <w:rPr>
      <w:i/>
      <w:iCs/>
      <w:color w:val="A34CFF" w:themeColor="accent1"/>
    </w:rPr>
  </w:style>
  <w:style w:type="character" w:styleId="SubtleReference">
    <w:name w:val="Subtle Reference"/>
    <w:basedOn w:val="DefaultParagraphFont"/>
    <w:uiPriority w:val="31"/>
    <w:qFormat/>
    <w:rsid w:val="00B0369A"/>
    <w:rPr>
      <w:smallCaps/>
      <w:color w:val="6D6D6D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B0369A"/>
    <w:rPr>
      <w:b/>
      <w:bCs/>
      <w:smallCaps/>
      <w:color w:val="A34CFF" w:themeColor="accent1"/>
      <w:spacing w:val="5"/>
    </w:rPr>
  </w:style>
  <w:style w:type="paragraph" w:styleId="Subtitle1" w:customStyle="1">
    <w:name w:val="Subtitle 1"/>
    <w:basedOn w:val="Heading2"/>
    <w:qFormat/>
    <w:rsid w:val="00F514AC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0369A"/>
    <w:pPr>
      <w:outlineLvl w:val="9"/>
    </w:pPr>
  </w:style>
  <w:style w:type="paragraph" w:styleId="Body" w:customStyle="1">
    <w:name w:val="Body"/>
    <w:basedOn w:val="Normal"/>
    <w:qFormat/>
    <w:rsid w:val="00C44A40"/>
  </w:style>
  <w:style w:type="paragraph" w:styleId="Subheading1" w:customStyle="1">
    <w:name w:val="Subheading 1"/>
    <w:basedOn w:val="Body"/>
    <w:qFormat/>
    <w:rsid w:val="002C2306"/>
    <w:rPr>
      <w:rFonts w:ascii="Impact" w:hAnsi="Impact"/>
      <w:sz w:val="32"/>
    </w:rPr>
  </w:style>
  <w:style w:type="paragraph" w:styleId="BodySubheading2" w:customStyle="1">
    <w:name w:val="Body Subheading 2"/>
    <w:basedOn w:val="Body"/>
    <w:qFormat/>
    <w:rsid w:val="00790E49"/>
    <w:rPr>
      <w:b/>
    </w:rPr>
  </w:style>
  <w:style w:type="paragraph" w:styleId="BodyBold" w:customStyle="1">
    <w:name w:val="Body Bold"/>
    <w:basedOn w:val="BodySubheading2"/>
    <w:qFormat/>
    <w:rsid w:val="00980879"/>
  </w:style>
  <w:style w:type="paragraph" w:styleId="BodySubheading1" w:customStyle="1">
    <w:name w:val="Body Subheading 1"/>
    <w:basedOn w:val="BodySubheading2"/>
    <w:qFormat/>
    <w:rsid w:val="00EA590A"/>
    <w:rPr>
      <w:sz w:val="24"/>
    </w:rPr>
  </w:style>
  <w:style w:type="paragraph" w:styleId="BodyItalics" w:customStyle="1">
    <w:name w:val="Body Italics"/>
    <w:basedOn w:val="Body"/>
    <w:qFormat/>
    <w:rsid w:val="006716FB"/>
    <w:rPr>
      <w:i/>
    </w:rPr>
  </w:style>
  <w:style w:type="paragraph" w:styleId="Footer">
    <w:name w:val="footer"/>
    <w:basedOn w:val="Normal"/>
    <w:link w:val="FooterChar"/>
    <w:uiPriority w:val="99"/>
    <w:unhideWhenUsed/>
    <w:rsid w:val="00A91AF5"/>
    <w:pPr>
      <w:tabs>
        <w:tab w:val="center" w:pos="4513"/>
        <w:tab w:val="right" w:pos="9026"/>
      </w:tabs>
    </w:pPr>
    <w:rPr>
      <w:color w:val="C6C6C6" w:themeColor="text1" w:themeTint="40"/>
      <w:sz w:val="16"/>
    </w:rPr>
  </w:style>
  <w:style w:type="character" w:styleId="FooterChar" w:customStyle="1">
    <w:name w:val="Footer Char"/>
    <w:basedOn w:val="DefaultParagraphFont"/>
    <w:link w:val="Footer"/>
    <w:uiPriority w:val="99"/>
    <w:rsid w:val="00A91AF5"/>
    <w:rPr>
      <w:rFonts w:ascii="Inter" w:hAnsi="Inter" w:cs="Arial Unicode MS"/>
      <w:color w:val="C6C6C6" w:themeColor="text1" w:themeTint="40"/>
      <w:sz w:val="16"/>
    </w:rPr>
  </w:style>
  <w:style w:type="character" w:styleId="Hyperlink">
    <w:name w:val="Hyperlink"/>
    <w:basedOn w:val="DefaultParagraphFont"/>
    <w:uiPriority w:val="99"/>
    <w:unhideWhenUsed/>
    <w:rsid w:val="00CE415F"/>
    <w:rPr>
      <w:color w:val="1E1E1E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CE41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D0FA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wacimagecontainer" w:customStyle="1">
    <w:name w:val="wacimagecontainer"/>
    <w:basedOn w:val="DefaultParagraphFont"/>
    <w:rsid w:val="00DF5F70"/>
  </w:style>
  <w:style w:type="table" w:styleId="GridTable3">
    <w:name w:val="Grid Table 3"/>
    <w:basedOn w:val="TableNormal"/>
    <w:uiPriority w:val="48"/>
    <w:rsid w:val="00DF5F70"/>
    <w:tblPr>
      <w:tblStyleRowBandSize w:val="1"/>
      <w:tblStyleColBandSize w:val="1"/>
      <w:tblBorders>
        <w:top w:val="single" w:color="787878" w:themeColor="text1" w:themeTint="99" w:sz="4" w:space="0"/>
        <w:left w:val="single" w:color="787878" w:themeColor="text1" w:themeTint="99" w:sz="4" w:space="0"/>
        <w:bottom w:val="single" w:color="787878" w:themeColor="text1" w:themeTint="99" w:sz="4" w:space="0"/>
        <w:right w:val="single" w:color="787878" w:themeColor="text1" w:themeTint="99" w:sz="4" w:space="0"/>
        <w:insideH w:val="single" w:color="787878" w:themeColor="text1" w:themeTint="99" w:sz="4" w:space="0"/>
        <w:insideV w:val="single" w:color="787878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D2D2" w:themeFill="text1" w:themeFillTint="33"/>
      </w:tcPr>
    </w:tblStylePr>
    <w:tblStylePr w:type="band1Horz">
      <w:tblPr/>
      <w:tcPr>
        <w:shd w:val="clear" w:color="auto" w:fill="D2D2D2" w:themeFill="text1" w:themeFillTint="33"/>
      </w:tcPr>
    </w:tblStylePr>
    <w:tblStylePr w:type="neCell">
      <w:tblPr/>
      <w:tcPr>
        <w:tcBorders>
          <w:bottom w:val="single" w:color="787878" w:themeColor="text1" w:themeTint="99" w:sz="4" w:space="0"/>
        </w:tcBorders>
      </w:tcPr>
    </w:tblStylePr>
    <w:tblStylePr w:type="nwCell">
      <w:tblPr/>
      <w:tcPr>
        <w:tcBorders>
          <w:bottom w:val="single" w:color="787878" w:themeColor="text1" w:themeTint="99" w:sz="4" w:space="0"/>
        </w:tcBorders>
      </w:tcPr>
    </w:tblStylePr>
    <w:tblStylePr w:type="seCell">
      <w:tblPr/>
      <w:tcPr>
        <w:tcBorders>
          <w:top w:val="single" w:color="787878" w:themeColor="text1" w:themeTint="99" w:sz="4" w:space="0"/>
        </w:tcBorders>
      </w:tcPr>
    </w:tblStylePr>
    <w:tblStylePr w:type="swCell">
      <w:tblPr/>
      <w:tcPr>
        <w:tcBorders>
          <w:top w:val="single" w:color="787878" w:themeColor="text1" w:themeTint="99" w:sz="4" w:space="0"/>
        </w:tcBorders>
      </w:tcPr>
    </w:tblStylePr>
  </w:style>
  <w:style w:type="table" w:styleId="GridTable7Colorful">
    <w:name w:val="Grid Table 7 Colorful"/>
    <w:basedOn w:val="TableNormal"/>
    <w:uiPriority w:val="52"/>
    <w:rsid w:val="00DF5F70"/>
    <w:rPr>
      <w:color w:val="1E1E1E" w:themeColor="text1"/>
    </w:rPr>
    <w:tblPr>
      <w:tblStyleRowBandSize w:val="1"/>
      <w:tblStyleColBandSize w:val="1"/>
      <w:tblBorders>
        <w:top w:val="single" w:color="787878" w:themeColor="text1" w:themeTint="99" w:sz="4" w:space="0"/>
        <w:left w:val="single" w:color="787878" w:themeColor="text1" w:themeTint="99" w:sz="4" w:space="0"/>
        <w:bottom w:val="single" w:color="787878" w:themeColor="text1" w:themeTint="99" w:sz="4" w:space="0"/>
        <w:right w:val="single" w:color="787878" w:themeColor="text1" w:themeTint="99" w:sz="4" w:space="0"/>
        <w:insideH w:val="single" w:color="787878" w:themeColor="text1" w:themeTint="99" w:sz="4" w:space="0"/>
        <w:insideV w:val="single" w:color="787878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D2D2" w:themeFill="text1" w:themeFillTint="33"/>
      </w:tcPr>
    </w:tblStylePr>
    <w:tblStylePr w:type="band1Horz">
      <w:tblPr/>
      <w:tcPr>
        <w:shd w:val="clear" w:color="auto" w:fill="D2D2D2" w:themeFill="text1" w:themeFillTint="33"/>
      </w:tcPr>
    </w:tblStylePr>
    <w:tblStylePr w:type="neCell">
      <w:tblPr/>
      <w:tcPr>
        <w:tcBorders>
          <w:bottom w:val="single" w:color="787878" w:themeColor="text1" w:themeTint="99" w:sz="4" w:space="0"/>
        </w:tcBorders>
      </w:tcPr>
    </w:tblStylePr>
    <w:tblStylePr w:type="nwCell">
      <w:tblPr/>
      <w:tcPr>
        <w:tcBorders>
          <w:bottom w:val="single" w:color="787878" w:themeColor="text1" w:themeTint="99" w:sz="4" w:space="0"/>
        </w:tcBorders>
      </w:tcPr>
    </w:tblStylePr>
    <w:tblStylePr w:type="seCell">
      <w:tblPr/>
      <w:tcPr>
        <w:tcBorders>
          <w:top w:val="single" w:color="787878" w:themeColor="text1" w:themeTint="99" w:sz="4" w:space="0"/>
        </w:tcBorders>
      </w:tcPr>
    </w:tblStylePr>
    <w:tblStylePr w:type="swCell">
      <w:tblPr/>
      <w:tcPr>
        <w:tcBorders>
          <w:top w:val="single" w:color="787878" w:themeColor="text1" w:themeTint="99" w:sz="4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36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Relationship Type="http://schemas.openxmlformats.org/officeDocument/2006/relationships/footer" Target="footer3.xml" Id="rId17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5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ank.arora\FDM%20Group\Office_Templates%20-%20Repository\FDM_DocTemplate_A4_Print_White.dotx" TargetMode="External"/></Relationships>
</file>

<file path=word/theme/theme1.xml><?xml version="1.0" encoding="utf-8"?>
<a:theme xmlns:a="http://schemas.openxmlformats.org/drawingml/2006/main" xmlns:thm15="http://schemas.microsoft.com/office/thememl/2012/main" name="FDMRebrandTheme_PPT">
  <a:themeElements>
    <a:clrScheme name="FDM Rebrand Colours">
      <a:dk1>
        <a:srgbClr val="1E1E1E"/>
      </a:dk1>
      <a:lt1>
        <a:srgbClr val="FFFFFF"/>
      </a:lt1>
      <a:dk2>
        <a:srgbClr val="C5FF00"/>
      </a:dk2>
      <a:lt2>
        <a:srgbClr val="DEDAD3"/>
      </a:lt2>
      <a:accent1>
        <a:srgbClr val="A34CFF"/>
      </a:accent1>
      <a:accent2>
        <a:srgbClr val="FF4E48"/>
      </a:accent2>
      <a:accent3>
        <a:srgbClr val="FF74FF"/>
      </a:accent3>
      <a:accent4>
        <a:srgbClr val="70D8FF"/>
      </a:accent4>
      <a:accent5>
        <a:srgbClr val="00D600"/>
      </a:accent5>
      <a:accent6>
        <a:srgbClr val="FF7F00"/>
      </a:accent6>
      <a:hlink>
        <a:srgbClr val="1E1E1E"/>
      </a:hlink>
      <a:folHlink>
        <a:srgbClr val="FF7F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DMRebrandTheme_PPT" id="{A82B72F4-6D7B-DA43-86F7-882C7CD638C4}" vid="{3EA65D27-EA4F-3C43-8ED5-126F67045065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656818c-6635-4013-a55c-ea84a52b2e52" xsi:nil="true"/>
    <lcf76f155ced4ddcb4097134ff3c332f xmlns="3609d36d-172b-4366-af9c-d690e830b9ff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8E50293A1A664499CC93489E39B7D2" ma:contentTypeVersion="12" ma:contentTypeDescription="Create a new document." ma:contentTypeScope="" ma:versionID="864f142a1ca27091fe7393d0a7e07931">
  <xsd:schema xmlns:xsd="http://www.w3.org/2001/XMLSchema" xmlns:xs="http://www.w3.org/2001/XMLSchema" xmlns:p="http://schemas.microsoft.com/office/2006/metadata/properties" xmlns:ns2="3609d36d-172b-4366-af9c-d690e830b9ff" xmlns:ns3="4656818c-6635-4013-a55c-ea84a52b2e52" targetNamespace="http://schemas.microsoft.com/office/2006/metadata/properties" ma:root="true" ma:fieldsID="97cbfb1192d45144413c117887721921" ns2:_="" ns3:_="">
    <xsd:import namespace="3609d36d-172b-4366-af9c-d690e830b9ff"/>
    <xsd:import namespace="4656818c-6635-4013-a55c-ea84a52b2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09d36d-172b-4366-af9c-d690e830b9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4c02725-ee3f-4403-a5d1-1ad05cc452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6818c-6635-4013-a55c-ea84a52b2e5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838f30-f8d9-41fa-a2a0-d0690fd537f4}" ma:internalName="TaxCatchAll" ma:showField="CatchAllData" ma:web="4656818c-6635-4013-a55c-ea84a52b2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D4FADC-04E8-47A9-8394-84B91D0ED9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6072F9-93C4-4381-A63E-3303F0DB40E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014238-6165-44E1-A2AC-53AEDBE9773A}">
  <ds:schemaRefs>
    <ds:schemaRef ds:uri="http://schemas.microsoft.com/office/2006/metadata/properties"/>
    <ds:schemaRef ds:uri="http://schemas.microsoft.com/office/infopath/2007/PartnerControls"/>
    <ds:schemaRef ds:uri="c1b9ed45-d03c-429d-be8e-d5ee21a0b9d9"/>
    <ds:schemaRef ds:uri="7b451c1b-8933-4ef0-be66-e442ce26f2c9"/>
  </ds:schemaRefs>
</ds:datastoreItem>
</file>

<file path=customXml/itemProps4.xml><?xml version="1.0" encoding="utf-8"?>
<ds:datastoreItem xmlns:ds="http://schemas.openxmlformats.org/officeDocument/2006/customXml" ds:itemID="{CCB93435-EF6E-4F4D-8E3F-6EE3EC3C9EDA}"/>
</file>

<file path=docMetadata/LabelInfo.xml><?xml version="1.0" encoding="utf-8"?>
<clbl:labelList xmlns:clbl="http://schemas.microsoft.com/office/2020/mipLabelMetadata">
  <clbl:label id="{58a45382-bc25-41e8-9c22-59141988be9a}" enabled="0" method="" siteId="{58a45382-bc25-41e8-9c22-59141988be9a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FDM_DocTemplate_A4_Print_White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1234</dc:creator>
  <cp:keywords/>
  <dc:description/>
  <cp:lastModifiedBy>Nishant Aggarwal</cp:lastModifiedBy>
  <cp:revision>22</cp:revision>
  <dcterms:created xsi:type="dcterms:W3CDTF">2024-05-16T17:27:00Z</dcterms:created>
  <dcterms:modified xsi:type="dcterms:W3CDTF">2026-10-14T21:02:21Z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0x010100278E50293A1A664499CC93489E39B7D2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