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67F4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67CFF20E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410878C6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213A0482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274141A1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704DE0AC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02296217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31EA70DE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2683C4BA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407D70D2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5A9A63BF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1EAFD89F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779705B0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70683DE0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1A080478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5D457A7D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36F53E41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40A9C400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2B66614D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15ED88F3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54EBFB20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3D683F31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1D463E76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 w14:paraId="1517618D" w14:textId="77777777" w:rsidR="001D7526" w:rsidRDefault="001D7526">
      <w:pPr>
        <w:pStyle w:val="Title"/>
        <w:jc w:val="center"/>
        <w:rPr>
          <w:b/>
          <w:color w:val="1F4E79"/>
          <w:sz w:val="44"/>
        </w:rPr>
      </w:pPr>
    </w:p>
    <w:p>
      <w:pPr>
        <w:pStyle w:val="Title"/>
        <w:jc w:val="center"/>
      </w:pPr>
      <w:r>
        <w:t>FDM FORWARD DEPLOYED AI ENGINEER</w:t>
      </w:r>
    </w:p>
    <w:p>
      <w:pPr>
        <w:jc w:val="center"/>
      </w:pPr>
      <w:r>
        <w:rPr>
          <w:b/>
          <w:sz w:val="24"/>
        </w:rPr>
        <w:t>Week 2 | Exercise 8</w:t>
      </w:r>
    </w:p>
    <w:p>
      <w:pPr>
        <w:jc w:val="center"/>
      </w:pPr>
      <w:r>
        <w:rPr>
          <w:b/>
          <w:color w:val="1F4E79"/>
          <w:sz w:val="40"/>
        </w:rPr>
        <w:t>Build Reusable Database Access Components</w:t>
      </w:r>
    </w:p>
    <w:p>
      <w:pPr>
        <w:jc w:val="center"/>
      </w:pPr>
      <w:r>
        <w:rPr>
          <w:i/>
        </w:rPr>
        <w:t>Time Required: 2 hours</w:t>
      </w:r>
    </w:p>
    <w:p>
      <w:pPr>
        <w:spacing w:after="80"/>
      </w:pPr>
      <w:r>
        <w:rPr>
          <w:i w:val="0"/>
        </w:rPr>
        <w:t>Create a safe data-access boundary for future services, APIs and agent tools.</w:t>
      </w:r>
    </w:p>
    <w:p>
      <w:pPr>
        <w:pStyle w:val="Heading1"/>
      </w:pPr>
      <w:r>
        <w:t>Where This Exercise Fits</w:t>
      </w:r>
    </w:p>
    <w:p>
      <w:pPr>
        <w:spacing w:after="80"/>
      </w:pPr>
      <w:r>
        <w:rPr>
          <w:i w:val="0"/>
        </w:rPr>
        <w:t>This exercise is part of the structured-data foundation in Week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r>
              <w:rPr>
                <w:b/>
              </w:rPr>
              <w:t xml:space="preserve">Project connection: </w:t>
            </w:r>
            <w:r>
              <w:t>Repositories prevent SQL duplication and separate persistence from business workflow logic.</w:t>
            </w:r>
          </w:p>
        </w:tc>
      </w:tr>
    </w:tbl>
    <w:p>
      <w:pPr>
        <w:pStyle w:val="Heading1"/>
      </w:pPr>
      <w:r>
        <w:t>Scenario</w:t>
      </w:r>
    </w:p>
    <w:p>
      <w:pPr>
        <w:spacing w:after="80"/>
      </w:pPr>
      <w:r>
        <w:rPr>
          <w:i w:val="0"/>
        </w:rPr>
        <w:t>Customer, account and complaint data will be requested by several later components. Connections, transactions and queries must be consistent and testable.</w:t>
      </w:r>
    </w:p>
    <w:p>
      <w:pPr>
        <w:pStyle w:val="Heading1"/>
      </w:pPr>
      <w:r>
        <w:t>Learning Outcomes</w:t>
      </w:r>
    </w:p>
    <w:p>
      <w:pPr>
        <w:spacing w:after="50"/>
        <w:ind w:left="403" w:hanging="259"/>
      </w:pPr>
      <w:r>
        <w:t>• Apply the relevant SQL or Python technique to a realistic complaint operation.</w:t>
      </w:r>
    </w:p>
    <w:p>
      <w:pPr>
        <w:spacing w:after="50"/>
        <w:ind w:left="403" w:hanging="259"/>
      </w:pPr>
      <w:r>
        <w:t>• Produce executable, reviewable evidence.</w:t>
      </w:r>
    </w:p>
    <w:p>
      <w:pPr>
        <w:spacing w:after="50"/>
        <w:ind w:left="403" w:hanging="259"/>
      </w:pPr>
      <w:r>
        <w:t>• Preserve the artifact for later API and agent work.</w:t>
      </w:r>
    </w:p>
    <w:p>
      <w:pPr>
        <w:pStyle w:val="Heading1"/>
      </w:pPr>
      <w:r>
        <w:t>Prerequisites and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8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01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453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How it is used</w:t>
            </w:r>
          </w:p>
        </w:tc>
        <w:tc>
          <w:tcPr>
            <w:tcW w:type="dxa" w:w="936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Required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Database schema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Created in 2.1.1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Defines tables and keys.</w:t>
            </w:r>
          </w:p>
        </w:tc>
        <w:tc>
          <w:tcPr>
            <w:tcW w:type="dxa" w:w="9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Yes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environment_example.txt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Week 2 resources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Defines configuration variable names.</w:t>
            </w:r>
          </w:p>
        </w:tc>
        <w:tc>
          <w:tcPr>
            <w:tcW w:type="dxa" w:w="9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Yes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repository_interfaces.md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Week 2 resources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Defines required repository methods.</w:t>
            </w:r>
          </w:p>
        </w:tc>
        <w:tc>
          <w:tcPr>
            <w:tcW w:type="dxa" w:w="9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Yes</w:t>
            </w:r>
          </w:p>
        </w:tc>
      </w:tr>
    </w:tbl>
    <w:p>
      <w:pPr>
        <w:pStyle w:val="Heading1"/>
      </w:pPr>
      <w:r>
        <w:t>Before You Start</w:t>
      </w:r>
    </w:p>
    <w:p>
      <w:pPr>
        <w:spacing w:after="60"/>
        <w:ind w:left="432" w:hanging="360"/>
      </w:pPr>
      <w:r>
        <w:rPr>
          <w:b/>
        </w:rPr>
        <w:t xml:space="preserve">1. </w:t>
      </w:r>
      <w:r>
        <w:t>Read the relevant section of the project/domain guide.</w:t>
      </w:r>
    </w:p>
    <w:p>
      <w:pPr>
        <w:spacing w:after="60"/>
        <w:ind w:left="432" w:hanging="360"/>
      </w:pPr>
      <w:r>
        <w:rPr>
          <w:b/>
        </w:rPr>
        <w:t xml:space="preserve">2. </w:t>
      </w:r>
      <w:r>
        <w:t>Confirm the approved Week 1 release and named prerequisites exist.</w:t>
      </w:r>
    </w:p>
    <w:p>
      <w:pPr>
        <w:spacing w:after="60"/>
        <w:ind w:left="432" w:hanging="360"/>
      </w:pPr>
      <w:r>
        <w:rPr>
          <w:b/>
        </w:rPr>
        <w:t xml:space="preserve">3. </w:t>
      </w:r>
      <w:r>
        <w:t>Create the named output files before starting.</w:t>
      </w:r>
    </w:p>
    <w:p>
      <w:pPr>
        <w:pStyle w:val="Heading1"/>
      </w:pPr>
      <w:r>
        <w:t>Exercise Requirements</w:t>
      </w:r>
    </w:p>
    <w:p>
      <w:pPr>
        <w:spacing w:after="80"/>
      </w:pPr>
      <w:r>
        <w:rPr>
          <w:i w:val="0"/>
        </w:rPr>
        <w:t>Complete each step in sequence. Keep the named evidence because later exercises use these files rather than asking you to recreate the work.</w:t>
      </w:r>
    </w:p>
    <w:p>
      <w:pPr>
        <w:pStyle w:val="Heading2"/>
      </w:pPr>
      <w:r>
        <w:t>Step 1 — Build connection manager (30 minutes)</w:t>
      </w:r>
    </w:p>
    <w:p>
      <w:pPr>
        <w:spacing w:after="80"/>
      </w:pPr>
      <w:r>
        <w:rPr>
          <w:i w:val="0"/>
        </w:rPr>
        <w:t>Load environment settings and manage lifecycle.</w:t>
      </w:r>
    </w:p>
    <w:p>
      <w:pPr>
        <w:spacing w:after="50"/>
        <w:ind w:left="403" w:hanging="259"/>
      </w:pPr>
      <w:r>
        <w:t>• Open/close safely.</w:t>
      </w:r>
    </w:p>
    <w:p>
      <w:pPr>
        <w:spacing w:after="50"/>
        <w:ind w:left="403" w:hanging="259"/>
      </w:pPr>
      <w:r>
        <w:t>• Commit/rollback correctly.</w:t>
      </w:r>
    </w:p>
    <w:p>
      <w:pPr>
        <w:spacing w:after="50"/>
        <w:ind w:left="403" w:hanging="259"/>
      </w:pPr>
      <w:r>
        <w:t>• Do not expose credentials.</w:t>
      </w:r>
    </w:p>
    <w:p>
      <w:pPr>
        <w:spacing w:after="80"/>
      </w:pPr>
      <w:r>
        <w:rPr>
          <w:b/>
        </w:rPr>
        <w:t xml:space="preserve">Required evidence: </w:t>
      </w:r>
      <w:r>
        <w:t>database_manager.py.</w:t>
      </w:r>
    </w:p>
    <w:p>
      <w:pPr>
        <w:pStyle w:val="Heading2"/>
      </w:pPr>
      <w:r>
        <w:t>Step 2 — Implement repositories (45 minutes)</w:t>
      </w:r>
    </w:p>
    <w:p>
      <w:pPr>
        <w:spacing w:after="80"/>
      </w:pPr>
      <w:r>
        <w:rPr>
          <w:i w:val="0"/>
        </w:rPr>
        <w:t>Create Customer, Account and Complaint repositories.</w:t>
      </w:r>
    </w:p>
    <w:p>
      <w:pPr>
        <w:spacing w:after="50"/>
        <w:ind w:left="403" w:hanging="259"/>
      </w:pPr>
      <w:r>
        <w:t>• Use parameterized SQL.</w:t>
      </w:r>
    </w:p>
    <w:p>
      <w:pPr>
        <w:spacing w:after="50"/>
        <w:ind w:left="403" w:hanging="259"/>
      </w:pPr>
      <w:r>
        <w:t>• Return defined records/models.</w:t>
      </w:r>
    </w:p>
    <w:p>
      <w:pPr>
        <w:spacing w:after="50"/>
        <w:ind w:left="403" w:hanging="259"/>
      </w:pPr>
      <w:r>
        <w:t>• Keep business decisions outside.</w:t>
      </w:r>
    </w:p>
    <w:p>
      <w:pPr>
        <w:spacing w:after="80"/>
      </w:pPr>
      <w:r>
        <w:rPr>
          <w:b/>
        </w:rPr>
        <w:t xml:space="preserve">Required evidence: </w:t>
      </w:r>
      <w:r>
        <w:t>repository modules.</w:t>
      </w:r>
    </w:p>
    <w:p>
      <w:pPr>
        <w:pStyle w:val="Heading2"/>
      </w:pPr>
      <w:r>
        <w:t>Step 3 — Test repositories (30 minutes)</w:t>
      </w:r>
    </w:p>
    <w:p>
      <w:pPr>
        <w:spacing w:after="80"/>
      </w:pPr>
      <w:r>
        <w:rPr>
          <w:i w:val="0"/>
        </w:rPr>
        <w:t>Test valid, missing and failure cases.</w:t>
      </w:r>
    </w:p>
    <w:p>
      <w:pPr>
        <w:spacing w:after="50"/>
        <w:ind w:left="403" w:hanging="259"/>
      </w:pPr>
      <w:r>
        <w:t>• Confirm resources close after error.</w:t>
      </w:r>
    </w:p>
    <w:p>
      <w:pPr>
        <w:spacing w:after="50"/>
        <w:ind w:left="403" w:hanging="259"/>
      </w:pPr>
      <w:r>
        <w:t>• Use isolated test data.</w:t>
      </w:r>
    </w:p>
    <w:p>
      <w:pPr>
        <w:spacing w:after="80"/>
      </w:pPr>
      <w:r>
        <w:rPr>
          <w:b/>
        </w:rPr>
        <w:t xml:space="preserve">Required evidence: </w:t>
      </w:r>
      <w:r>
        <w:t>test_repositories.py.</w:t>
      </w:r>
    </w:p>
    <w:p>
      <w:pPr>
        <w:pStyle w:val="Heading2"/>
      </w:pPr>
      <w:r>
        <w:t>Step 4 — Document usage (15 minutes)</w:t>
      </w:r>
    </w:p>
    <w:p>
      <w:pPr>
        <w:spacing w:after="80"/>
      </w:pPr>
      <w:r>
        <w:rPr>
          <w:i w:val="0"/>
        </w:rPr>
        <w:t>Explain configuration, responsibilities and example calls.</w:t>
      </w:r>
    </w:p>
    <w:p>
      <w:pPr>
        <w:spacing w:after="50"/>
        <w:ind w:left="403" w:hanging="259"/>
      </w:pPr>
      <w:r>
        <w:t>• State where SQL is allowed and prohibited.</w:t>
      </w:r>
    </w:p>
    <w:p>
      <w:pPr>
        <w:spacing w:after="80"/>
      </w:pPr>
      <w:r>
        <w:rPr>
          <w:b/>
        </w:rPr>
        <w:t xml:space="preserve">Required evidence: </w:t>
      </w:r>
      <w:r>
        <w:t>README update.</w:t>
      </w:r>
    </w:p>
    <w:p>
      <w:pPr>
        <w:pStyle w:val="Heading1"/>
      </w:pPr>
      <w:r>
        <w:t>Expected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04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612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What it must contain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src/data/database_manager.py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Connection/transaction lifecycle.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src/data/*_repository.py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Entity data access.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tests/test_repositories.py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Valid, missing and failure tests.</w:t>
            </w:r>
          </w:p>
        </w:tc>
      </w:tr>
      <w:tr>
        <w:tc>
          <w:tcPr>
            <w:tcW w:type="dxa" w:w="5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README update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Configuration and usage.</w:t>
            </w:r>
          </w:p>
        </w:tc>
      </w:tr>
    </w:tbl>
    <w:p>
      <w:pPr>
        <w:pStyle w:val="Heading1"/>
      </w:pPr>
      <w:r>
        <w:t>What Good Looks Like</w:t>
      </w:r>
    </w:p>
    <w:p>
      <w:pPr>
        <w:spacing w:after="50"/>
        <w:ind w:left="403" w:hanging="259"/>
      </w:pPr>
      <w:r>
        <w:t>• The output is executable and another consultant can reproduce it.</w:t>
      </w:r>
    </w:p>
    <w:p>
      <w:pPr>
        <w:spacing w:after="50"/>
        <w:ind w:left="403" w:hanging="259"/>
      </w:pPr>
      <w:r>
        <w:t>• Business meaning and technical behavior are both explained.</w:t>
      </w:r>
    </w:p>
    <w:p>
      <w:pPr>
        <w:spacing w:after="50"/>
        <w:ind w:left="403" w:hanging="259"/>
      </w:pPr>
      <w:r>
        <w:t>• Negative or boundary behavior is tested.</w:t>
      </w:r>
    </w:p>
    <w:p>
      <w:pPr>
        <w:pStyle w:val="Heading1"/>
      </w:pPr>
      <w:r>
        <w:t>Common Mistakes to Avoid</w:t>
      </w:r>
    </w:p>
    <w:p>
      <w:pPr>
        <w:spacing w:after="50"/>
        <w:ind w:left="403" w:hanging="259"/>
      </w:pPr>
      <w:r>
        <w:t>• Submitting screenshots without executable files.</w:t>
      </w:r>
    </w:p>
    <w:p>
      <w:pPr>
        <w:spacing w:after="50"/>
        <w:ind w:left="403" w:hanging="259"/>
      </w:pPr>
      <w:r>
        <w:t>• Changing prior contracts without updating the source specification.</w:t>
      </w:r>
    </w:p>
    <w:p>
      <w:pPr>
        <w:spacing w:after="50"/>
        <w:ind w:left="403" w:hanging="259"/>
      </w:pPr>
      <w:r>
        <w:t>• Ignoring errors, nulls or data-integrity behavior.</w:t>
      </w:r>
    </w:p>
    <w:p>
      <w:pPr>
        <w:pStyle w:val="Heading1"/>
      </w:pPr>
      <w:r>
        <w:t>Definition of Done</w:t>
      </w:r>
    </w:p>
    <w:p>
      <w:pPr>
        <w:spacing w:after="50"/>
        <w:ind w:left="403" w:hanging="259"/>
      </w:pPr>
      <w:r>
        <w:t>• Every named deliverable exists.</w:t>
      </w:r>
    </w:p>
    <w:p>
      <w:pPr>
        <w:spacing w:after="50"/>
        <w:ind w:left="403" w:hanging="259"/>
      </w:pPr>
      <w:r>
        <w:t>• Required checks pass.</w:t>
      </w:r>
    </w:p>
    <w:p>
      <w:pPr>
        <w:spacing w:after="50"/>
        <w:ind w:left="403" w:hanging="259"/>
      </w:pPr>
      <w:r>
        <w:t>• Known limitations are documented.</w:t>
      </w:r>
    </w:p>
    <w:p>
      <w:pPr>
        <w:spacing w:after="50"/>
        <w:ind w:left="403" w:hanging="259"/>
      </w:pPr>
      <w:r>
        <w:t>• The handover artifact is ready for the next exercise.</w:t>
      </w:r>
    </w:p>
    <w:p>
      <w:pPr>
        <w:pStyle w:val="Heading1"/>
      </w:pPr>
      <w:r>
        <w:t>Submission Method</w:t>
      </w:r>
    </w:p>
    <w:p>
      <w:pPr>
        <w:spacing w:after="50"/>
        <w:ind w:left="403" w:hanging="259"/>
      </w:pPr>
      <w:r>
        <w:t>• Create or update every named artifact in the project repository on a feature branch.</w:t>
      </w:r>
    </w:p>
    <w:p>
      <w:pPr>
        <w:spacing w:after="50"/>
        <w:ind w:left="403" w:hanging="259"/>
      </w:pPr>
      <w:r>
        <w:t>• Use the pull-request title: [Consultant name] Build Reusable Database Access Components (Week 2).</w:t>
      </w:r>
    </w:p>
    <w:p>
      <w:pPr>
        <w:spacing w:after="50"/>
        <w:ind w:left="403" w:hanging="259"/>
      </w:pPr>
      <w:r>
        <w:t>• In the pull-request description, summarize what was created, how it was checked, any limitation, and which later exercise consumes it.</w:t>
      </w:r>
    </w:p>
    <w:p>
      <w:pPr>
        <w:spacing w:after="50"/>
        <w:ind w:left="403" w:hanging="259"/>
      </w:pPr>
      <w:r>
        <w:t>• Tag the coach and do not merge until the review is complete.</w:t>
      </w:r>
    </w:p>
    <w:p>
      <w:pPr>
        <w:pStyle w:val="Heading1"/>
      </w:pPr>
      <w:r>
        <w:t>Dependency Handover</w:t>
      </w:r>
    </w:p>
    <w:p>
      <w:pPr>
        <w:spacing w:after="80"/>
      </w:pPr>
      <w:r>
        <w:rPr>
          <w:i w:val="0"/>
        </w:rPr>
        <w:t>Exercise 2.5.1 reuses connection/validation patterns; Week 3 services depend on these repositories.</w:t>
      </w:r>
    </w:p>
    <w:p>
      <w:pPr>
        <w:spacing w:after="80"/>
        <w:jc w:val="center"/>
      </w:pPr>
      <w:r>
        <w:rPr>
          <w:i/>
        </w:rPr>
        <w:t>Copyright © 2026 FDM Group. Internal training use only.</w:t>
      </w:r>
    </w:p>
    <w:sectPr w:rsidR="00EF2731" w:rsidSect="0095071A">
      <w:headerReference w:type="default" r:id="rId11"/>
      <w:footerReference w:type="even" r:id="rId12"/>
      <w:footerReference w:type="default" r:id="rId13"/>
      <w:headerReference w:type="first" r:id="rId14"/>
      <w:footerReference w:type="first" r:id="rId17"/>
      <w:pgSz w:w="11906" w:h="16838"/>
      <w:pgMar w:top="1871" w:right="1134" w:bottom="1701" w:left="1134" w:header="124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82695" w14:textId="77777777" w:rsidR="00A70311" w:rsidRDefault="00A70311" w:rsidP="00452E00">
      <w:r>
        <w:separator/>
      </w:r>
    </w:p>
  </w:endnote>
  <w:endnote w:type="continuationSeparator" w:id="0">
    <w:p w14:paraId="4A72958E" w14:textId="77777777" w:rsidR="00A70311" w:rsidRDefault="00A70311" w:rsidP="00452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Inter">
    <w:altName w:val="Calibri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DokChampa (Headings CS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13133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842B2F" w14:textId="77777777" w:rsidR="00810502" w:rsidRDefault="00810502" w:rsidP="00012A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799F31" w14:textId="77777777" w:rsidR="00810502" w:rsidRDefault="00810502" w:rsidP="008105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8650818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C5571CC" w14:textId="1A1A1AAA" w:rsidR="00810502" w:rsidRDefault="00810502" w:rsidP="00012A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C7642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</w:tblGrid>
    <w:tr w:rsidR="00663546" w14:paraId="758E610C" w14:textId="77777777" w:rsidTr="00A41D4D">
      <w:tc>
        <w:tcPr>
          <w:tcW w:w="2689" w:type="dxa"/>
          <w:vAlign w:val="bottom"/>
        </w:tcPr>
        <w:p w14:paraId="74FBA8F9" w14:textId="77777777" w:rsidR="00663546" w:rsidRDefault="00663546" w:rsidP="00810502">
          <w:pPr>
            <w:pStyle w:val="Footer"/>
            <w:ind w:right="360"/>
          </w:pPr>
          <w:r w:rsidRPr="00C43D64">
            <w:t>Copyright © 2024 FDM Group.</w:t>
          </w:r>
        </w:p>
      </w:tc>
    </w:tr>
  </w:tbl>
  <w:p w14:paraId="722E0EA7" w14:textId="77777777" w:rsidR="00663546" w:rsidRDefault="00663546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5A883" w14:textId="77777777" w:rsidR="00A70311" w:rsidRDefault="00A70311" w:rsidP="00452E00">
      <w:r>
        <w:separator/>
      </w:r>
    </w:p>
  </w:footnote>
  <w:footnote w:type="continuationSeparator" w:id="0">
    <w:p w14:paraId="4405C8E2" w14:textId="77777777" w:rsidR="00A70311" w:rsidRDefault="00A70311" w:rsidP="00452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B59C" w14:textId="77777777" w:rsidR="00663546" w:rsidRDefault="000268AE" w:rsidP="00183BBD">
    <w:pPr>
      <w:pStyle w:val="Body"/>
    </w:pPr>
    <w:r>
      <w:rPr>
        <w:noProof/>
        <w:lang w:val="en-US" w:bidi="ar-SA"/>
      </w:rPr>
      <w:drawing>
        <wp:anchor distT="0" distB="0" distL="114300" distR="114300" simplePos="0" relativeHeight="251670528" behindDoc="0" locked="0" layoutInCell="1" allowOverlap="1" wp14:anchorId="243DE692" wp14:editId="75C32C07">
          <wp:simplePos x="0" y="0"/>
          <wp:positionH relativeFrom="column">
            <wp:posOffset>6985</wp:posOffset>
          </wp:positionH>
          <wp:positionV relativeFrom="paragraph">
            <wp:posOffset>-494972</wp:posOffset>
          </wp:positionV>
          <wp:extent cx="714638" cy="230527"/>
          <wp:effectExtent l="0" t="0" r="0" b="0"/>
          <wp:wrapNone/>
          <wp:docPr id="19357590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759098" name="Graphic 19357590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638" cy="23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3546" w:rsidRPr="002E561B">
      <w:rPr>
        <w:noProof/>
      </w:rPr>
      <w:t xml:space="preserve"> </w:t>
    </w:r>
  </w:p>
  <w:p w14:paraId="5768E495" w14:textId="77777777" w:rsidR="00437499" w:rsidRDefault="00437499" w:rsidP="00437499">
    <w:pPr>
      <w:pStyle w:val="Body"/>
      <w:spacing w:before="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5F73" w14:textId="77777777" w:rsidR="00896CEF" w:rsidRPr="00663546" w:rsidRDefault="00AA0485" w:rsidP="00663546">
    <w:r>
      <w:rPr>
        <w:noProof/>
        <w:lang w:val="en-US" w:bidi="ar-SA"/>
      </w:rPr>
      <w:drawing>
        <wp:anchor distT="0" distB="0" distL="114300" distR="114300" simplePos="0" relativeHeight="251673600" behindDoc="0" locked="0" layoutInCell="1" allowOverlap="1" wp14:anchorId="5B7D0333" wp14:editId="65F0A2B4">
          <wp:simplePos x="0" y="0"/>
          <wp:positionH relativeFrom="margin">
            <wp:posOffset>2092325</wp:posOffset>
          </wp:positionH>
          <wp:positionV relativeFrom="margin">
            <wp:posOffset>2561277</wp:posOffset>
          </wp:positionV>
          <wp:extent cx="1891665" cy="610870"/>
          <wp:effectExtent l="0" t="0" r="635" b="0"/>
          <wp:wrapSquare wrapText="bothSides"/>
          <wp:docPr id="15718181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18192" name="Graphic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665" cy="610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B9EB1CD" wp14:editId="7217DA37">
              <wp:simplePos x="0" y="0"/>
              <wp:positionH relativeFrom="column">
                <wp:posOffset>-723332</wp:posOffset>
              </wp:positionH>
              <wp:positionV relativeFrom="paragraph">
                <wp:posOffset>-791570</wp:posOffset>
              </wp:positionV>
              <wp:extent cx="7559675" cy="10691495"/>
              <wp:effectExtent l="0" t="0" r="0" b="1905"/>
              <wp:wrapNone/>
              <wp:docPr id="133412687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691495"/>
                      </a:xfrm>
                      <a:prstGeom prst="rect">
                        <a:avLst/>
                      </a:prstGeom>
                      <a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13573F" id="Rectangle 5" o:spid="_x0000_s1026" style="position:absolute;margin-left:-56.95pt;margin-top:-62.35pt;width:595.25pt;height:841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9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HAX/qicX&#10;/6c2L/+iREr6nVJl6pdfftyTbpPPknilxpKCtMSSibbDkY64wY6QusCKkry/h5S9voSWv76CmcC9&#10;gJvBvX6ewbx9ocK8e6TCvHqow7x5rcO4ea/CuHmvwrh5r8K4ea/CuHmvwrh5r8K4ea/CuHmvwrh5&#10;r8K4ea/CuHmvwv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/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T/////////////////////&#10;////////////////////69H/////////////////////////////////////////9+n+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4c3X///////////////////////////////////////dr5a39P//////////&#10;///////////////////////////FjGin5//////////////////////////////////////MnImk&#10;5//////////////////////////////////////6zrvG9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MW99f//////////////&#10;//////////////////////+/k3qFxf///////////////////////////////////9uQWz1lqPb/&#10;/////////////////////////////////rx1NABUm+v/////////////////////////////////&#10;05R+SSxOmuz////////////////////////////////Y1MqzfmVtpfn/////////////////////&#10;///////////////0xa6vy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IzgElDQ19QUk9GSUxFABIS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MPcw/uAb5e89uZ5FZs&#10;QN6qHmw+o78w3m+/d83DGBunp8lnRP241p5V5UVoeix+Zh5evb7zA/DTrQTaGxCAAAAAAAAAAAAA&#10;AAAAAAAAAAAAAAAAAAAAAAAAAArE3o85Ly5e9tQ+yt3xp2dQb/ltdJ/5pWN+7XPaLOxuJgAAAAAA&#10;AAAAAAAAAAAAAAAAAAAAAAAAAAAAAAAAMPcw/uAb5e89uZ5FZsQN6qHmw+o78w3m+/d83DGBunp8&#10;lnRP241p5V5UVoeix+Zh5evb7zA/DTrQTaGxC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D3MP7gG+XvPbmeRWb&#10;EDeqh5sPqO/MN5vv3fNwxgbp6fJZ0T9uNaeVeVFaHosfmYeXr2+8wPw060E2hsQgAAAAAAAAAAAA&#10;AAAAAAAAAAAAAAAAAAAAAAAAAAKxN6POS8uXvbUPsrd8adnUG/5bXSf+aVjfu1z2izsbiYAAAAAA&#10;AAAAAAAAAAAAAAAAAAAAAAAAAAAAAAAADD3MP7gG+XvPbmeRWbEDeqh5sPqO/MN5vv3fNwxgbp6f&#10;JZ0T9uNaeVeVFaHosfmYeXr2+8wPw060E2hsQ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w9zD+4Bvl7z25nkVm&#10;xA3qoebD6jvzDeb793zcMYG6enyWdE/bjWnlXlRWh6LH5mHl69vvMD8NOtBNobEIAAAAAAAAAAAA&#10;AAAAAAAAAAAAAAAAAAAAAAAAAACsTejzkvLl721D7K3fGnZ1Bv8AltdJ/wCaVjfu1z2izsbiYAAA&#10;AAAAAAAAAAAAAAAAAAAAAAAAAAAAAAAAAAADD3MP7gG+XvPbmeRWbEDeqh5sPqO/MN5vv3fNwxgb&#10;p6fJZ0T9uNaeVeVFaHosfmYeXr2+8wPw060E2hsQg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w9zD+4Bvl7z25n&#10;kVmxA3qoebD6jvzDeb793zcMYG6enyWdE/bjWnlXlRWh6LH5mHl69vvMD8NOtBNobEIAAAAAAAAA&#10;AAAAAAAAAAAAAAAAAAAAAAAAAAAAACsTejzkvLl721D7K3fGnZ1Bv+W10n/mlY37tc9os7G4mAAA&#10;AAAAAAAAAAAAAAAAAAAAAAAAAAAAAAAAAAAAw9zD+4Bvl7z25nkVmxA3qoebD6jvzDeb793zcMYG&#10;6enyWdE/bjWnlXlRWh6LH5mHl69vvMD8NOtBNobE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Pcw/uAb5e89uZ&#10;5FZsQN6qHmw+o78w3m+/d83DGBunp8lnRP241p5V5UVoeix+Zh5evb7zA/DTrQTaGxCAAAAAAAAA&#10;AAAAAAAAAAAAAAAAAAAAAAAAAAAAAArE3o85Ly5e9tQ+yt3xp2dQb/ltdJ/5pWN+7XPaLOxuJgAA&#10;AAAAAAAAAAAAAAAAAAAAAAAAAAAAAAAAAAAAMPcw/uAb5e89uZ5FZsQN6qHmw+o78w3m+/d83DGB&#10;unp8lnRP241p5V5UVoeix+Zh5evb7zA/DTrQTaGx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D3MP7gG+XvPbm&#10;eRWbEDeqh5sPqO/MN5vv3fNwxgbp6fJZ0T9uNaeVeVFaHosfmYeXr2+8wPw060E2hsQgAAAAAAAA&#10;AAAAAAAAAAAAAAAAAAAAAAAAAAAAAAKxN6POS8uXvbUPsrd8adnUG/5bXSf+aVjfu1z2izsbiYAA&#10;AAAAAAAAAAAAAAAAAAAAAAAAAAAAAAAAAAAADD3MP7gG+XvPbmeRWbEDeqh5sPqO/MN5vv3fNwxg&#10;bp6fJZ0T9uNaeVeVFaHosfmYeXr2+8wPw060E2hsQ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w9zD+4Bvl7z25&#10;nkVmxA3qoebD6jvzDeb793zcMYG6enyWdE/bjWnlXlRWh6LH5mHl69vvMD8NOtBNobEIAAAAAAAA&#10;AAAAAAAAAAAAAAAAAAAAAAAAAAAAAACsTejzkvLl721D7K3fGnZ1Bv8AltdJ/wCaVjfu1z2izsbi&#10;YAAAAAAAAAAAAAAAAAAAAAAAAAAAAAAAAAAAAAADD3MP7gG+XvPbmeRWbEDeqh5sPqO/MN5vv3fN&#10;wxgbp6fJZ0T9uNaeVeVFaHosfmYeXr2+8wPw060E2hsQ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w9zD+4Bvl7&#10;z25nkVmxA3qoebD6jvzDeb793zcMYG6enyWdE/bjWnlXlRWh6LH5mHl69vvMD8NOtBNobEIAAAAA&#10;AAAAAAAAAAAAAAAAAAAAAAAAAAAAAAAAACsTejzkvLl721D7K3fGnZ1Bv+W10n/mlY37tc9os7G4&#10;mAAAAAAAAAAAAAAAAAAAAAAAAAAAAAAAAAAAAAAAw9zD+4Bvl7z25nkVmxA3qoebD6jvzDeb793z&#10;cMYG6enyWdE/bjWnlXlRWh6LH5mHl69vvMD8NOtBNobEI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Pcw/uAb5e&#10;89uZ5FZsQN6qHmw+o78w3m+/d83DGBunp8lnRP241p5V5UVoeix+Zh5evb7zA/DTrQTaGxCAAAAA&#10;AAAAAAAAAAAAAAAAAAAAAAAAAAAAAAAAAArE3o85Ly5e9tQ+yt3xp2dQb/ltdJ/5pWN+7XPaLOxu&#10;JgAAAAAAAAAAAAAAAAAAAAAAAAAAAAAAAAAAAAAAMPcw/uAb5e89uZ5FZsQN6qHmw+o78w3m+/d8&#10;3DGBunp8lnRP241p5V5UVoeix+Zh5evb7zA/DTrQTaGxC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D3MP7gG+X&#10;vPbmeRWbEDeqh5sPqO/MN5vv3fNwxgbp6fJZ0T9uNaeVeVFaHosfmYeXr2+8wPw060E2hsQgAAAA&#10;AAAAAAAAAAAAAAAAAAAAAAAAAAAAAAAAAAKxN6POS8uXvbUPsrd8adnUG/5bXSf+aVjfu1z2izsb&#10;iYAAAAAAAAAAAAAAAAAAAAAAAAAAAAAAAAAAAAAADD3MP7gG+XvPbmeRWbEDeqh5sPqO/MN5vv3f&#10;Nwxgbp6fJZ0T9uNaeVeVFaHosfmYeXr2+8wPw060E2hsQ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w9zD+4Bvl&#10;7z25nkVmxA3qoebD6jvzDeb793zcMYG6enyWdE/bjWnlXlRWh6LH5mHl69vvMD8NOtBNobEIAAAA&#10;AAAAAAAAAAAAAAAAAAAAAAAAAAAAAAAAAACsTejzkvLl721D7K3fGnZ1Bv8AltdJ/wCaVjfu1z2i&#10;zsbiYAAAAAAAAAAAAAAAAAAAAAAAAAAAAAAAAAAAAAADD3MP7gG+XvPbmeRWbEDeqh5sPqO/MN5v&#10;v3fNwxgbp6fJZ0T9uNaeVeVFaHosfmYeXr2+8wPw060E2hsQ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w9zD+4&#10;Bvl7z25nkVmxA3qoebD6jvzDeb793zcMYG6enyWdE/bjWnlXlRWh6LH5mHl69vvMD8NOtBNobEIA&#10;AAAAAAAAAAAAAAAAAAAAAAAAAAAAAAAAAAAAACsTejzkvLl721D7K3fGnZ1Bv+W10n/mlY37tc9o&#10;s7G4mAAAAAAAAAAAAAAAAAAAAAAAAAAAAAAAAAAAAAAAw9zD+4Bvl7z25nkVmxA3qoebD6jvzDeb&#10;793zcMYG6enyWdE/bjWnlXlRWh6LH5mHl69vvMD8NOtBNobEI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MPcw/u&#10;Ab5e89uZ5FZsQN6qHmw+o78w3m+/d83DGBunp8lnRP241p5V5UVoeix+Zh5evb7zA/DTrQTaGxCA&#10;AAAAAAAAAAAAAAAAAAAAAAAAAAAAAAAAAAAAAArE3o85Ly5e9tQ+yt3xp2dQb/ltdJ/5pWN+7XPa&#10;LOxuJgAAAAAAAAAAAAAAAAAAAAAAAAAAAAAAAAAAAAAAMPcw/uAb5e89uZ5FZsQN6qHmw+o78w3m&#10;+/d83DGBunp8lnRP241p5V5UVoeix+Zh5evb7zA/DTrQTaGxC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D3MP7&#10;gG+XvPbmeRWbEDeqh5sPqO/MN5vv3fNwxgbp6fJZ0T9uNaeVeVFaHosfmYeXr2+8wPw060E2hsQg&#10;AAAAAAAAAAAAAAAAAAAAAAAAAAAAAAAAAAAAAAKxN6POS8uXvbUPsrd8adnUG/5bXSf+aVjfu1z2&#10;izsbiYAAAAAAAAAAAAAAAAAAAAAAAAAAAAAAAAAAAAAADD3MP7gG+XvPbmeRWbEDeqh5sPqO/MN5&#10;vv3fNwxgbp6fJZ0T9uNaeVeVFaHosfmYeXr2+8wPw060E2hsQ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9zD+&#10;4Bvl7z25nkVmxA3qoebD6jvzDeb793zcMYG6enyWdE/bjWnlXlRWh6LH5mHl69vvMD8NOtBNobEI&#10;AAAAAAAAAAAAAAAAAAAAAAAAAAAAAAAAAAAAAACsTejzkvLl721D7K3fGnZ1Bv8AltdJ/wCaVjfu&#10;1z2izsbiYAAAAAAAAAAAAAAAAAAAAAAAAAAAAAAAAAAAAAADD3MP7gG+XvPbmeRWbEDeqh5sPqO/&#10;MN5vv3fNwxgbp6fJZ0T9uNaeVeVFaHosfmYeXr2+8wPw060E2hsQ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w9&#10;zD+4Bvl7z25nkVmxA3qoebD6jvzDeb793zcMYG6enyWdE/bjWnlXlRWh6LH5mHl69vvMD8NOtBNo&#10;bEIAAAAAAAAAAAAAAAAAAAAAAAAAAAAAAAAAAAAAACsTejzkvLl721D7K3fGnZ1Bv+W10n/mlY37&#10;tc9os7G4mAAAAAAAAAAAAAAAAAAAAAAAAAAAAAAAAAAAAAAAw9zD+4Bvl7z25nkVmxA3qoebD6jv&#10;zDeb793zcMYG6enyWdE/bjWnlXlRWh6LH5mHl69vvMD8NOtBNobE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P&#10;cw/uAb5e89uZ5FZsQN6qHmw+o78w3m+/d83DGBunp8lnRP241p5V5UVoeix+Zh5evb7zA/DTrQTa&#10;GxCAAAAAAAAAAAAAAAAAAAAAAAAAAAAAAAAAAAAAAArE3o85Ly5e9tQ+yt3xp2dQb/ltdJ/5pWN+&#10;7XPaLOxuJgAAAAAAAAAAAAAAAAAAAAAAAAAAAAAAAAAAAAAAMPcw/uAb5e89uZ5FZsQN6qHmw+o7&#10;8w3m+/d83DGBunp8lnRP241p5V5UVoeix+Zh5evb7zA/DTrQTaGx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D&#10;3MP7gG+XvPbmeRWbEDeqh5sPqO/MN5vv3fNwxgbp6fJZ0T9uNaeVeVFaHosfmYeXr2+8wPw060E2&#10;hsQgAAAAAAAAAAAAAAAAAAAAAAAAAAAAAAAAAAAAAAKxN6POS8uXvbUPsrd8adnUG/5bXSf+aVjf&#10;u1z2izsbiYAAAAAAAAAAAAAAAAAAAAAAAAAAAAAAAAAAAAAADD3MP7gG+XvPbmeRWbEDeqh5sPqO&#10;/MN5vv3fNwxgbp6fJZ0T9uNaeVeVFaHosfmYeXr2+8wPw060E2hsQ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w&#10;9zD+4Bvl7z25nkVmxA3qoebD6jvzDeb793zcMYG6enyWdE/bjWnlXlRWh6LH5mHl69vvMD8NOtBN&#10;obEIAAAAAAAAAAAAAAAAAAAAAAAAAAAAAAAAAAAAAACsTejzkvLl721D7K3fGnZ1Bv8AltdJ/wCa&#10;Vjfu1z2izsbiYAAAAAAAAAAAAAAAAAAAAAAAAAAAAAAAAAAAAAADD3MP7gG+XvPbmeRWbEDeqh5s&#10;PqO/MN5vv3fNwxgbp6fJZ0T9uNaeVeVFaHosfmYeXr2+8wPw060E2hsQg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w9zD+4Bvl7z25nkVmxA3qoebD6jvzDeb793zcMYG6enyWdE/bjWnlXlRWh6LH5mHl69vvMD8NO&#10;tBNobEIAAAAAAAAAAAAAAAAAAAAAAAAAAAAAAAAAAAAAACsTejzkvLl721D7K3fGnZ1Bv+W10n/m&#10;lY37tc9os7G4mAAAAAAAAAAAAAAAAAAAAAAAAAAAAAAAAAAAAAAAw9zD+4Bvl7z25nkVmxA3qoeb&#10;D6jvzDeb793zcMYG6enyWdE/bjWnlXlRWh6LH5mHl69vvMD8NOtBNobEI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Pcw/uAb5e89uZ5FZsQN6qHmw+o78w3m+/d83DGBunp8lnRP241p5V5UVoeix+Zh5evb7zA/DT&#10;rQTaGxCAAAAAAAAAAAAAAAAAAAAAAAAAAAAAAAAAAAAAAArE3o85Ly5e9tQ+yt3xp2dQb/ltdJ/5&#10;pWN+7XPaLOxuJgAAAAAAAAAAAAAAAAAAAAAAAAAAAAAAAAAAAAAAMPcw/uAb5e89uZ5FZsQN6qHm&#10;w+o78w3m+/d83DGBunp8lnRP241p5V5UVoeix+Zh5evb7zA/DTrQTaGxC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D3MP7gG+XvPbmeRWbEDeqh5sPqO/MN5vv3fNwxgbp6fJZ0T9uNaeVeVFaHosfmYeXr2+8wPw0&#10;60E2hsQgAAAAAAAAAAAAAAAAAAAAAAAAAAAAAAAAAAAAAAKxN6POS8uXvbUPsrd8adnUG/5bXSf+&#10;aVjfu1z2izsbiYAAAAAAAAAAAAAAAAAAAAAAAAAAAAAAAAAAAAAADD3MP7gG+XvPbmeRWbEDeqh5&#10;sPqO/MN5vv3fNwxgbp6fJZ0T9uNaeVeVFaHosfmYeXr2+8wPw060E2hsQ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w9zD+4Bvl7z25nkVmxA3qoebD6jvzDeb793zcMYG6enyWdE/bjWnlXlRWh6LH5mHl69vvMD8N&#10;OtBNobEIAAAAAAAAAAAAAAAAAAAAAAAAAAAAAAAAAAAAAACsTejzkvLl721D7K3fGnZ1Bv8AltdJ&#10;/wCaVjfu1z2izsbiYAAAAAAAAAAAAAAAAAAAAAAAAAAAAAAAAAAAAAADD3MP7gG+XvPbmeRWbEDe&#10;qh5sPqO/MN5vv3fNwxgbp6fJZ0T9uNaeVeVFaHosfmYeXr2+8wPw060E2hsQ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w9zD+4Bvl7z25nkVmxA3qoebD6jvzDeb793zcMYG6enyWdE/bjWnlXlRWh6LH5mHl69vvM&#10;D8NOtBNobEIAAAAAAAAAAAAAAAAAAAAAAAAAAAAAAAAAAAAAACsTejzkvLl721D7K3fGnZ1Bv+W1&#10;0n/mlY37tc9os7G4mAAAAAAAAAAAAAAAAAAAAAAAAAAAAAAAAAAAAAAAw9zD+4Bvl7z25nkVmxA3&#10;qoebD6jvzDeb793zcMYG6enyWdE/bjWnlXlRWh6LH5mHl69vvMD8NOtBNobEI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Pcw/uAb5e89uZ5FZsQN6qHmw+o78w3m+/d83DGBunp8lnRP241p5V5UVoeix+Zh5evb7z&#10;A/DTrQTaGxCAAAAAAAAAAAAAAAAAAAAAAAAAAAAAAAAAAAAAAArE3o85Ly5e9tQ+yt3xp2dQb/lt&#10;dJ/5pWN+7XPaLOxuJgAAAAAAAAAAAAAAAAAAAAAAAAAAAAAAAAAAAAAAMPcw/uAb5e89uZ5FZsQN&#10;6qHmw+o78w3m+/d83DGBunp8lnRP241p5V5UVoeix+Zh5evb7zA/DTrQTaGxC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D3MP7gG+XvPbmeRWbEDeqh5sPqO/MN5vv3fNwxgbp6fJZ0T9uNaeVeVFaHosfmYeXr2+8&#10;wPw060E2hsQgAAAAAAAAAAAAAAAAAAAAAAAAAAAAAAAAAAAAAAKxN6POS8uXvbUPsrd8adnUG/5b&#10;XSf+aVjfu1z2izsbiYAAAAAAAAAAAAAAAAAAAAAAAAAAAAAAAAAAAAAADD3MP7gG+XvPbmeRWbED&#10;eqh5sPqO/MN5vv3fNwxgbp6fJZ0T9uNaeVeVFaHosfmYeXr2+8wPw060E2hsQ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w9zD+4Bvl7z25nkVmxA3qoebD6jvzDeb793zcMYG6enyWdE/bjWnlXlRWh6LH5mHl69vv&#10;MD8NOtBNobEIAAAAAAAAAAAAAAAAAAAAAAAAAAAAAAAAAAAAAACsTejzkvLl721D7K3fGnZ1Bv8A&#10;ltdJ/wCaVjfu1z2izsbiYAAAAAAAAAAAAAAAAAAAAAAAAAAAAAAAAAAAAAADD3MP7gG+XvPbmeRW&#10;bEDeqh5sPqO/MN5vv3fNwxgbp6fJZ0T9uNaeVeVFaHosfmYeXr2+8wPw060E2hsQg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w9zD+4Bvl7z25nkVmxA3qoebD6jvzDeb793zcMYG6enyWdE/bjWnlXlRWh6LH5mHl6&#10;9vvMD8NOtBNobEIAAAAAAAAAAAAAAAAAAAAAAAAAAAAAAAAAAAAAACsTejzkvLl721D7K3fGnZ1B&#10;v+W10n/mlY37tc9os7G4mAAAAAAAAAAAAAAAAAAAAAAAAAAAAAAAAAAAAAAAw9zD+4Bvl7z25nkV&#10;mxA3qoebD6jvzDeb793zcMYG6enyWdE/bjWnlXlRWh6LH5mHl69vvMD8NOtBNobEI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Pcw/uAb5e89uZ5FZsQN6qHmw+o78w3m+/d83DGBunp8lnRP241p5V5UVoeix+Zh5e&#10;vb7zA/DTrQTaGxCAAAAAAAAAAAAAAAAAAAAAAAAAAAAAAAAAAAAAAArE3o85Ly5e9tQ+yt3xp2dQ&#10;b/ltdJ/5pWN+7XPaLOxuJgAAAAAAAAAAAAAAAAAAAAAAAAAAAAAAAAAAAAAAMPcw/uAb5e89uZ5F&#10;ZsQN6qHmw+o78w3m+/d83DGBunp8lnRP241p5V5UVoeix+Zh5evb7zA/DTrQTaGx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h7mH9wDfL3ntzPIrNiBvVQ82H1HfmG8337vm4YwN09Pks6J+3GtPKvKitD0WPzMPL17feYH4ada&#10;CbQ2IQAAAAAAAAAAAAAAAAAAAAAAAAAAAAAAAAAAAAAAFYm9HnJeXL3tqH2Vu+NOzqDf8trpP/NK&#10;xv3a57RZ2NxM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BWJvR5yXly97ah9lbvjTs6g3/AC2uk/8A&#10;NKxv3a57RZ2NxM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Ye5h/cA3y957czyKzYgb1UPNh9R35hvN9+75uGMDdPT5LOiftxrTyryorQ9Fj8zDy9e33mB+Gn&#10;Wgm0NiEAAAAAAAAAAAAAAAAAAAAAAAAAAAAAAAAAAAAAABWJvR5yXly97ah9lbvjTs6g3/La6T/z&#10;Ssb92ue0WdjcT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HuYf3AN8vee3M8is2IG9VDzYfUd+Ybzffu+bhjA3T0+Szon7ca08q8qK0PRY/Mw8vXt95gfhp1&#10;oJtDYhAAAAAAAAAAAAAAAAAAAAAAAAAAAAAAAAAAAAAAAVib0ecl5cve2ofZW7407OoN/wAtrpP/&#10;ADSsb92ue0WdjcT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GHuYf3AN8vee3M8is2IG9VDzYfUd+Ybzffu+bhjA3T0+Szon7ca08q8qK0PRY/Mw8vXt95gfh&#10;p1oJtDYhAAAAAAAAAAAAAAAAAAAAAAAAAAAAAAAAAAAAAAAVib0ecl5cve2ofZW7407OoN/y2uk/&#10;80rG/drntFnY3E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h7mH9wDfL3ntzPIrNiBvVQ82H1HfmG8337vm4YwN09Pks6J+3GtPKvKitD0WPzMPL17feYH4a&#10;daCbQ2IQAAAAAAAAAAAAAAAAAAAAAAAAAAAAAAAAAAAAAAFYm9HnJeXL3tqH2Vu+NOzqDf8ALa6T&#10;/wA0rG/drntFnY3Ew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Bh7mH9wDfL3ntzPIrNiBvVQ82H1HfmG8337vm4YwN09Pks6J+3GtPKvKitD0WPzMPL17feYH&#10;4adaCbQ2IQAAAAAAAAAAAAAAAAAAAAAAAAAAAAAAAAAAAAAAFYm9HnJeXL3tqH2Vu+NOzqDf8trp&#10;P/NKxv3a57RZ2NxM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Ye5h/cA3y957czyKzYgb1UPNh9R35hvN9+75uGMDdPT5LOiftxrTyryorQ9Fj8zDy9e33mB+&#10;GnWgm0NiEAAAAAAAAAAAAAAAAAAAAAAAAAAAAAAAAAAAAAABWJvR5yXly97ah9lbvjTs6g3/AC2u&#10;k/8ANKxv3a57RZ2NxM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Ye5h/cA3y957czyKzYgb1UPNh9R35hvN9+75uGMDdPT5LOiftxrTyryorQ9Fj8zDy9e33m&#10;B+GnWgm0NiEAAAAAAAAAAAAAAAAAAAAAAAAAAAAAAAAAAAAAABWJvR5yXly97ah9lbvjTs6g3/La&#10;6T/zSsb92ue0WdjcT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uYf3AN8vee3M8is2IG9VDzYfUd+Ybzffu+bhjA3T0+Szon7ca08q8qK0PRY/Mw8vXt95g&#10;fhp1oJtDYhAAAAAAAAAAAAAAAAAAAAAAAAAAAAAAAAAAAAAAAVib0ecl5cve2ofZW7407OoN/wAt&#10;rpP/ADSsb92ue0WdjcT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Vib0ecl5cve2ofZW7407OoN/y&#10;2uk/80rG/drntFnY3E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h7mH9wDfL3ntzPIrNiBvVQ82H1HfmG8337vm4YwN09Pks6J+3GtPKvKitD0WPzMPL17fe&#10;YH4adaCbQ2IQAAAAAAAAAAAAAAAAAAAAAAAAAAAAAAAAAAAAAAFYm9HnJeXL3tqH2Vu+NOzqDf8A&#10;La6T/wA0rG/drntFnY3Ew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h7mH9wDfL3ntzPIrNiBvVQ82H1HfmG8337vm4YwN09Pks6J+3GtPKvKitD0WPzMPL17&#10;feYH4adaCbQ2IQAAAAAAAAAAAAAAAAAAAAAAAAAAAAAAAAAAAAAAFYm9HnJeXL3tqH2Vu+NOzqDf&#10;8trpP/NKxv3a57RZ2NxM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Ye5h/cA3y957czyKzYgb1UPNh9R35hvN9+75uGMDdPT5LOiftxrTyryorQ9Fj8zDy9e3&#10;3mB+GnWgm0NiEAAAAAAAAAAAAAAAAAAAAAAAAAAAAAAAAAAAAAABWJvR5yXly97ah9lbvjTs6g3/&#10;AC2uk/8ANKxv3a57RZ2Nx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BWJvR5yXly97ah9lbvjTs6g&#10;3/La6T/zSsb92ue0WdjcT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HuYf3AN8vee3M8is2IG9VDzYfUd+Ybzffu+bhjA3T0+Szon7ca08q8qK0PRY/Mw8vX&#10;t95gfhp1oJtDYhAAAAAAAAAAAAAAAAAAAAAAAAAAAAAAAAAAAAAAAVib0ecl5cve2ofZW7407OoN&#10;/wAtrpP/ADSsb92ue0WdjcT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GHuYf3AN8vee3M8is2IG9VDzYfUd+Ybzffu+bhjA3T0+Szon7ca08q8qK0PRY/Mw8&#10;vXt95gfhp1oJtDYhAAAAAAAAAAAAAAAAAAAAAAAAAAAAAAAAAAAAAAAVib0ecl5cve2ofZW7407O&#10;oN/y2uk/80rG/drntFnY3E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h7mH9wDfL3ntzPIrNiBvVQ82H1HfmG8337vm4YwN09Pks6J+3GtPKvKitD0WPzMPL&#10;17feYH4adaCbQ2IQAAAAAAAAAAAAAAAAAAAAAAAAAAAAAAAAAAAAAAFYm9HnJeXL3tqH2Vu+NOzq&#10;Df8ALa6T/wA0rG/drntFnY3E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h7mH9wDfL3ntzPIrNiBvVQ82H1HfmG8337vm4YwN09Pks6J+3GtPKvKitD0WPzM&#10;PL17feYH4adaCbQ2IQAAAAAAAAAAAAAAAAAAAAAAAAAAAAAAAAAAAAAAFYm9HnJeXL3tqH2Vu+NO&#10;zqDf8trpP/NKxv3a57RZ2NxM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Ye5h/cA3y957czyKzYgb1UPNh9R35hvN9+75uGMDdPT5LOiftxrTyryorQ9Fj8zD&#10;y9e33mB+GnWgm0NiEAAAAAAAAAAAAAAAAAAAAAAAAAAAAAAAAAAAAAABWJvR5yXly97ah9lbvjTs&#10;6g3/AC2uk/8ANKxv3a57RZ2NxM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Ye5h/cA3y957czyKzYgb1UPNh9R35hvN9+75uGMDdPT5LOiftxrTyryorQ9Fj8&#10;zDy9e33mB+GnWgm0NiEAAAAAAAAAAAAAAAAAAAAAAAAAAAAAAAAAAAAAABWJvR5yXly97ah9lbvj&#10;Ts6g3/La6T/zSsb92ue0WdjcT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HuYf3AN8vee3M8is2IG9VDzYfUd+Ybzffu+bhjA3T0+Szon7ca08q8qK0PRY/M&#10;w8vXt95gfhp1oJtDYhAAAAAAAAAAAAAAAAAAAAAAAAAAAAAAAAAAAAAAAVib0ecl5cve2ofZW740&#10;7OoN/wAtrpP/ADSsb92ue0WdjcT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HuYf3AN8vee3M8is2IG9VDzYfUd+Ybzffu+bhjA3T0+Szon7ca08q8qK0PRY&#10;/Mw8vXt95gfhp1oJtDYhAAAAAAAAAAAAAAAAAAAAAAAAAAAAAAAAAAAAAAAVib0ecl5cve2ofZW7&#10;407OoN/y2uk/80rG/drntFnY3E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FYm9HnJeXL3tqH2Vu+&#10;NOzqDf8ALa6T/wA0rG/drntFnY3E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h7mH9wDfL3ntzPIrNiBvVQ82H1HfmG8337vm4YwN09Pks6J+3GtPKvKitD0&#10;WPzMPL17feYH4adaCbQ2IQAAAAAAAAAAAAAAAAAAAAAAAAAAAAAAAAAAAAAAFYm9HnJeXL3tqH2V&#10;u+NOzqDf8trpP/NKxv3a57RZ2NxM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Ye5h/cA3y957czyKzYgb1UPNh9R35hvN9+75uGMDdPT5LOiftxrTyryorQ9F&#10;j8zDy9e33mB+GnWgm0NiEAAAAAAAAAAAAAAAAAAAAAAAAAAAAAAAAAAAAAABWJvR5yXly97ah9lb&#10;vjTs6g3/AC2uk/8ANKxv3a57RZ2NxM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Ye5h/cA3y957czyKzYgb1UPNh9R35hvN9+75uGMDdPT5LOiftxrTyryorQ&#10;9Fj8zDy9e33mB+GnWgm0NiEAAAAAAAAAAAAAAAAAAAAAAAAAAAAAAAAAAAAAABWJvR5yXly97ah9&#10;lbvjTs6g3/La6T/zSsb92ue0WdjcT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Vib0ecl5cve2ofZ&#10;W7407OoN/wAtrpP/ADSsb92ue0WdjcT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GHuYf3AN8vee3M8is2IG9VDzYfUd+Ybzffu+bhjA3T0+Szon7ca08q8qK&#10;0PRY/Mw8vXt95gfhp1oJtDYhAAAAAAAAAAAAAAAAAAAAAAAAAAAAAAAAAAAAAAAVib0ecl5cve2o&#10;fZW7407OoN/y2uk/80rG/drntFnY3Ew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h7mH9wDfL3ntzPIrNiBvVQ82H1HfmG8337vm4YwN09Pks6J+3GtPKvKit&#10;D0WPzMPL17feYH4adaCbQ2IQAAAAAAAAAAAAAAAAAAAAAAAAAAAAAAAAAAAAAAFYm9HnJeXL3tqH&#10;2Vu+NOzqDf8ALa6T/wA0rG/drntFnY3E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WH8Yzn4/VYw/wDUs7+V&#10;Q07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h7mH9wDfL3ntzPIrNiBvVQ82H1HfmG8337vm4Yw&#10;N09Pks6J+3GtPKvKitD0WPzMPL17feYH4adaCbQ2I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Ye5h/&#10;cA3y957czyKzYgb1UPNh9R35hvN9+75uGMDdPT5LOiftxrTyryorQ9Fj8zDy9e33mB+GnWgm0Ni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HuYf3AN8vee3M8is2IG9VDzYfUd+Ybzffu+bhjA3T0+Szo&#10;n7ca08q8qK0PRY/Mw8vXt95gfhp1oJtDY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Bh7mH9wDfL3nt&#10;zPIrNiBvVQ82H1HfmG8337vm4YwN09Pks6J+3GtPKvKitD0WPzMPL17feYH4adaCbQ2IQ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Ye5h/cA3y957czyKzYgb1UPNh9R35hvN9+75uGMDdPT5LOiftxrTyr&#10;yorQ9Fj8zDy9e33mB+GnWgm0Ni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HuYf3AN8vee3M8is2IG&#10;9VDzYfUd+Ybzffu+bhjA3T0+Szon7ca08q8qK0PRY/Mw8vXt95gfhp1oJtDY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h7mH9wDfL3ntzPIrNiBvVQ82H1HfmG8337vm4YwN09Pks6J+3GtPKvKitD0WP&#10;zMPL17feYH4adaCbQ2IQ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Ye5h/cA3y957czyKzYgb1UPNh9R&#10;35hvN9+75uGMDdPT5LOiftxrTyryorQ9Fj8zDy9e33mB+GnWgm0NiE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GHuYf3AN8vee3M8is2IG9VDzYfUd+Ybzffu+bhjA3T0+Szon7ca08q8qK0PRY/Mw8vXt9&#10;5gfhp1oJtDYh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h7mH9wDfL3ntzPIrNiBvVQ82H1HfmG8337&#10;vm4YwN09Pks6J+3GtPKvKitD0WPzMPL17feYH4adaCbQ2I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Ye5h/cA3y957czyKzYgb1UPNh9R35hvN9+75uGMDdPT5LOiftxrTyryorQ9Fj8zDy9e33mB+GnWg&#10;m0NiE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GHuYf3AN8vee3M8is2IG9VDzYfUd+Ybzffu+bhjA3T&#10;0+Szon7ca08q8qK0PRY/Mw8vXt95gfhp1oJtDYh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h7mH9wD&#10;fL3ntzPIrNiBvVQ82H1HfmG8337vm4YwN09Pks6J+3GtPKvKitD0WPzMPL17feYH4adaCbQ2I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Ye5h/cA3y957czyKzYgb1UPNh9R35hvN9+75uGMDdPT5LOift&#10;xrTyryorQ9Fj8zDy9e33mB+GnWgm0Ni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uYf3AN8vee3M8&#10;is2IG9VDzYfUd+Ybzffu+bhjA3T0+Szon7ca08q8qK0PRY/Mw8vXt95gfhp1oJtDYh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Bh7mH9wDfL3ntzPIrNiBvVQ82H1HfmG8337vm4YwN09Pks6J+3GtPKvKi&#10;tD0WPzMPL17feYH4adaCbQ2IQ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Ye5h/cA3y957czyKzYgb1U&#10;PNh9R35hvN9+75uGMDdPT5LOiftxrTyryorQ9Fj8zDy9e33mB+GnWgm0Ni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HuYf3AN8vee3M8is2IG9VDzYfUd+Ybzffu+bhjA3T0+Szon7ca08q8qK0PRY/Mw&#10;8vXt95gfhp1oJtDYh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h7mH9wDfL3ntzPIrNiBvVQ82H1Hfm&#10;G8337vm4YwN09Pks6J+3GtPKvKitD0WPzMPL17feYH4adaCbQ2I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Ye5h/cA3y957czyKzYgb1UPNh9R35hvN9+75uGMDdPT5LOiftxrTyryorQ9Fj8zDy9e33mB&#10;+GnWgm0NiE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GHuYf3AN8vee3M8is2IG9VDzYfUd+Ybzffu+b&#10;hjA3T0+Szon7ca08q8qK0PRY/Mw8vXt95gfhp1oJtDYh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h7&#10;mH9wDfL3ntzPIrNiBvVQ82H1HfmG8337vm4YwN09Pks6J+3GtPKvKitD0WPzMPL17feYH4adaCbQ&#10;2I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e5h/cA3y957czyKzYgb1UPNh9R35hvN9+75uGMDdPT5&#10;LOiftxrTyryorQ9Fj8zDy9e33mB+GnWgm0NiE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GHuYf3AN8v&#10;ee3M8is2IG9VDzYfUd+Ybzffu+bhjA3T0+Szon7ca08q8qK0PRY/Mw8vXt95gfhp1oJtDYh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h7mH9wDfL3ntzPIrNiBvVQ82H1HfmG8337vm4YwN09Pks6J+3Gt&#10;PKvKitD0WPzMPL17feYH4adaCbQ2I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Ye5h/cA3y957czyKz&#10;Ygb1UPNh9R35hvN9+75uGMDdPT5LOiftxrTyryorQ9Fj8zDy9e33mB+GnWgm0Ni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HuYf3AN8vee3M8is2IG9VDzYfUd+Ybzffu+bhjA3T0+Szon7ca08q8qK0P&#10;RY/Mw8vXt95gfhp1oJtDYh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h7mH9wDfL3ntzPIrNiBvVQ82&#10;H1HfmG8337vm4YwN09Pks6J+3GtPKvKitD0WPzMPL17feYH4adaCbQ2IQ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Ye5h/cA3y957czyKzYgb1UPNh9R35hvN9+75uGMDdPT5LOiftxrTyryorQ9Fj8zDy9&#10;e33mB+GnWgm0Ni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HuYf3AN8vee3M8is2IG9VDzYfUd+Ybz&#10;ffu+bhjA3T0+Szon7ca08q8qK0PRY/Mw8vXt95gfhp1oJtDYh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h74w+wH+uWz3+5mivv2IG/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F3PvufNtvy8aktLK47jNbhX&#10;FHQWN7M0YVZbTLUbivqGtCWX13dfg/aXFCM/ghJUuJPDxjCETX19Jo5xavKZ0rd2sJp/Kex24PNJ&#10;k7Dlo0n3NWaW8p4TXFhlMjunfS0qX16FnHa7BZXHzVuMklG6ydvxm7U8ks5krlV2rk2e2K0HpKrb&#10;9xmrjF09R6p7UnYrTak1DLJkchQr8IxhNPipKtOxlmhw7VO1ljGHHiJc9Ffktt+Q3ptctWx97jPY&#10;3cLJ6Ott195Y1aMKN/V3a3TpUNWaoxuS7M81OtcaKt7y105SqSwl7y0w1GaMO1GaMSQ4tR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VhzPU470c6GwGx8IeOaf0hRpav1RZzTf9tPGvWq6izNpeScIyxhX&#10;03pi1pU5pvDxvYyy8IzR7RpddYu1qdQT0gbpg9OmEns9tdsVYWO+m8eCqVIRxNebJX97utr7Cagt&#10;uxNQmp5DaTZ7D2dtUrRjN29QTUaUJJq0Y1S08boo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rrlkk&#10;/OJzwc0W5teWpcUdIzXeisfWn4zU6U/svQ01jrmnNDjCWNXD6Ery04RjDjTqzcZeMPAaafR8t4c1&#10;XpF3WU5v8hTucrj9ja2b5e9L31ft1bS0rQ11jto9K5a2ryRnkpzXmg+WzIU7SSaeXtWl5VjGn25f&#10;rZaKNyw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oubilaW1xd15oy0LWhVuK00JYzRlpUKc1SpNCWW&#10;EZpowklj4IeGI47MZWywWJymbyVSajjsNjr3K39aSnPWmpWWOtqt3dVJaVKWapVmkoUZowllhGaa&#10;MOEIcRWX0xLOpf6G3f11cyQ8c1TuTLZ3VXwxjPUxeIoZiaSM8ake1CnV1XPH6iX6r1ZuPCU0/wD0&#10;O7B3epuXLnu5kMtbywz28/NvRweZvodqee5u9HaFx+vK1vNXmupo1ZbW93srzw429KMI14x7dTtd&#10;mkWdjcR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0ncu6ksduNwL6pPNSp2eidV3VSpJ2oz05LfBX9a&#10;aeSEnr+1JLJxhw8PH1BHnm7zVvprlP5ntRXdxWs7TAcvG9Wauru3hVmuLW3xW22pb6tcUIUIRrxr&#10;UKdCM0sJPX9qEOHhELemfZzW3LldVo0ZKUMhuNqe8lnlhT7VzLJjtPWHfVOxGM0Z5ZrGNP1/ruzT&#10;h/5eyNfP0QrA1MP0nsxkJ8fb2cuqua7eHPUbijC1hUy1O30rtdpiOQuo280as1xTracntYRr8Kvd&#10;W0kIQ7uFOMSwgbSQ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G28vuQbre9trnyXygiTz+fIR51vmk8x/wADmshFXpwfJmxntx1b9lW4pY9E080Do33+d8Pu3jBP&#10;MbLo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Mbby+5But722ufJfKCJPP58hHnW+aTzH/A5rIRV6cHy&#10;ZsZ7cdW/ZVuKWPRNPNA6N9/nfD7t4wTzGy6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bby+5But722ufJfKCJPP58hHnW+aTzH/A5rIRV6cHyZsZ7cdW/ZVuK&#10;WPRNPNA6N9/nfD7t4wTzGy6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G28vuQbre9trnyXygiTz+fI&#10;R51vmk8x/wADmshFXpwfJmxntx1b9lW4pY9E080Do33+d8Pu3jBPMbLo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Mbby+5But722ufJfKCJPP58hHnW+aTzH/A5rIRV6cHyZsZ7cdW/ZVuKWPRNPNA6N9/n&#10;fD7t4wTzGy6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G28vuQbre9trnyXygiTz+fIR51vmk8x/wAD&#10;mshFXpwfJmxntx1b9lW4pY9E080Do33+d8Pu3jBPMbL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bb&#10;y+5But722ufJfKCJPP58hHnW+aTzH/A5rIRV6cHyZsZ7cdW/ZVuKWPRNPNA6N9/nfD7t4wTzGy6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Mbby+5But722ufJ&#10;fKCJPP58hHnW+aTzH/A5rIRV6cHyZsZ7cdW/ZVuKWPRNPNA6N9/nfD7t4wTzGy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rB51IezvM3yZaW&#10;n7U9Glre3yNelGElOTxbIa10XJeRkrcI1Jqs9rgpodmPghGWXh4ZojTk9ISpx3J6wXQA2ar95c46&#10;05iMXqjJWM8ttbUPYjVHMHy/W+oKlvfQkmual3Xw23NSHdz8ZJI06fYh2qk4s+G42AAAAAAAAAAA&#10;AAAAAAAAAAAAAAAAAAAAAAAAAAAAxtvL7kG63vba58l8oIk8/nyEedb5pPMf8DmshFXpwfJmxntx&#10;1b9lW4pY9E080Do33+d8Pu3jBPMbLo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rD5r/lmcn/ANuMb5YWo07Ott5/voPe33Snw7YUWeDcTAAAAAAAAAAAAAAA&#10;AAAAAAAAAAAAAAAAAAAAAAAAY23l9yDdb3ttc+S+UESefz5CPOt80nmP+BzWQir04PkzYz246t+y&#10;rcUseiaeaB0b7/O+H3bxgnmNl0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Vh81/yzOT/AO3GN8sLUadnW28/30Hvb7pT4dsKLPBuJgAAAAAAAAAAAAAAAAAA&#10;AAAAAAAAAAAAAAAAAAAAMbby+5But722ufJfKCJPP58hHnW+aTzH/A5rIRV6cHyZsZ7cdW/ZVuKW&#10;PRNPNA6N9/nfD7t4wTzGy6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Kw+a/5ZnJ/9uMb5YWo07Ott5/voPe33Snw7YUWeDcTAAAAAAAAAAAAAAAAAAAAAAAA&#10;AAAAAAAAAAAAAAAY23l9yDdb3ttc+S+UESefz5CPOt80nmP+BzWQir04PkzYz246t+yrcUseiaea&#10;B0b7/O+H3bxgnmNl0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Vh81/yzOT/7cY3ywtRp2dbbz/fQe9vulPh2wos8G4mAAAAAAAAAAAAAAAAAAAAAAAAAAAAA&#10;AAAAAAAAAAxtvL7kG63vba58l8oIk8/nyEedb5pPMf8AA5rIRV6cHyZsZ7cdW/ZVuKWPRNPNA6N9&#10;/nfD7t4wTzGy6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" stroked="f" strokeweight="1pt">
              <v:fill r:id="rId4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3E4"/>
    <w:multiLevelType w:val="hybridMultilevel"/>
    <w:tmpl w:val="9C4487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14DEA"/>
    <w:multiLevelType w:val="multilevel"/>
    <w:tmpl w:val="7C6EF5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D3CEB"/>
    <w:multiLevelType w:val="multilevel"/>
    <w:tmpl w:val="A3E28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B2B93"/>
    <w:multiLevelType w:val="multilevel"/>
    <w:tmpl w:val="CF4636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B6F00"/>
    <w:multiLevelType w:val="hybridMultilevel"/>
    <w:tmpl w:val="FA702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35268F"/>
    <w:multiLevelType w:val="multilevel"/>
    <w:tmpl w:val="EBC21A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E3A32"/>
    <w:multiLevelType w:val="multilevel"/>
    <w:tmpl w:val="7CA8DF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C12B4"/>
    <w:multiLevelType w:val="hybridMultilevel"/>
    <w:tmpl w:val="5F1040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500C7"/>
    <w:multiLevelType w:val="multilevel"/>
    <w:tmpl w:val="F5544D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818B5"/>
    <w:multiLevelType w:val="multilevel"/>
    <w:tmpl w:val="2482F8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B1337"/>
    <w:multiLevelType w:val="multilevel"/>
    <w:tmpl w:val="8F343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03719712">
    <w:abstractNumId w:val="7"/>
  </w:num>
  <w:num w:numId="2" w16cid:durableId="1218858660">
    <w:abstractNumId w:val="4"/>
  </w:num>
  <w:num w:numId="3" w16cid:durableId="704644351">
    <w:abstractNumId w:val="0"/>
  </w:num>
  <w:num w:numId="4" w16cid:durableId="1289968447">
    <w:abstractNumId w:val="10"/>
  </w:num>
  <w:num w:numId="5" w16cid:durableId="987323129">
    <w:abstractNumId w:val="6"/>
  </w:num>
  <w:num w:numId="6" w16cid:durableId="95946900">
    <w:abstractNumId w:val="3"/>
  </w:num>
  <w:num w:numId="7" w16cid:durableId="1075976122">
    <w:abstractNumId w:val="2"/>
  </w:num>
  <w:num w:numId="8" w16cid:durableId="1495217525">
    <w:abstractNumId w:val="8"/>
  </w:num>
  <w:num w:numId="9" w16cid:durableId="2022509576">
    <w:abstractNumId w:val="9"/>
  </w:num>
  <w:num w:numId="10" w16cid:durableId="965165219">
    <w:abstractNumId w:val="1"/>
  </w:num>
  <w:num w:numId="11" w16cid:durableId="1352146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F70"/>
    <w:rsid w:val="000268AE"/>
    <w:rsid w:val="00052B29"/>
    <w:rsid w:val="00062B1B"/>
    <w:rsid w:val="0006676F"/>
    <w:rsid w:val="00082F5B"/>
    <w:rsid w:val="000862E7"/>
    <w:rsid w:val="00096962"/>
    <w:rsid w:val="000A2355"/>
    <w:rsid w:val="000C3006"/>
    <w:rsid w:val="000C3369"/>
    <w:rsid w:val="000C7642"/>
    <w:rsid w:val="000D66CE"/>
    <w:rsid w:val="000F6367"/>
    <w:rsid w:val="00111BC1"/>
    <w:rsid w:val="00126DC2"/>
    <w:rsid w:val="00144D97"/>
    <w:rsid w:val="001746B7"/>
    <w:rsid w:val="001827CC"/>
    <w:rsid w:val="00183BBD"/>
    <w:rsid w:val="00195AED"/>
    <w:rsid w:val="001963D8"/>
    <w:rsid w:val="001A7FDD"/>
    <w:rsid w:val="001B1A1D"/>
    <w:rsid w:val="001C57E2"/>
    <w:rsid w:val="001D7526"/>
    <w:rsid w:val="001F6A3D"/>
    <w:rsid w:val="00206A74"/>
    <w:rsid w:val="00224C8F"/>
    <w:rsid w:val="00230B1A"/>
    <w:rsid w:val="00235305"/>
    <w:rsid w:val="0024112B"/>
    <w:rsid w:val="002569E1"/>
    <w:rsid w:val="002745DE"/>
    <w:rsid w:val="00297AE9"/>
    <w:rsid w:val="002A5159"/>
    <w:rsid w:val="002B1D94"/>
    <w:rsid w:val="002C2306"/>
    <w:rsid w:val="002C2C76"/>
    <w:rsid w:val="002E561B"/>
    <w:rsid w:val="002F0D35"/>
    <w:rsid w:val="002F5405"/>
    <w:rsid w:val="002F753C"/>
    <w:rsid w:val="002F7E9B"/>
    <w:rsid w:val="003257B7"/>
    <w:rsid w:val="00330A8E"/>
    <w:rsid w:val="00346CC2"/>
    <w:rsid w:val="0036018C"/>
    <w:rsid w:val="0036181E"/>
    <w:rsid w:val="003628A6"/>
    <w:rsid w:val="00371981"/>
    <w:rsid w:val="003723EF"/>
    <w:rsid w:val="00386FFD"/>
    <w:rsid w:val="00394E34"/>
    <w:rsid w:val="00395585"/>
    <w:rsid w:val="003D5105"/>
    <w:rsid w:val="003E758B"/>
    <w:rsid w:val="003F590F"/>
    <w:rsid w:val="003F642F"/>
    <w:rsid w:val="00423C3E"/>
    <w:rsid w:val="00437499"/>
    <w:rsid w:val="00452E00"/>
    <w:rsid w:val="00465E05"/>
    <w:rsid w:val="00466582"/>
    <w:rsid w:val="00466EE9"/>
    <w:rsid w:val="00477E7F"/>
    <w:rsid w:val="004821CB"/>
    <w:rsid w:val="00487124"/>
    <w:rsid w:val="004C219E"/>
    <w:rsid w:val="004C2A2A"/>
    <w:rsid w:val="004C6503"/>
    <w:rsid w:val="004F26E7"/>
    <w:rsid w:val="004F481F"/>
    <w:rsid w:val="00501CD7"/>
    <w:rsid w:val="00521306"/>
    <w:rsid w:val="00521C80"/>
    <w:rsid w:val="0052257B"/>
    <w:rsid w:val="00532EAF"/>
    <w:rsid w:val="00534D4E"/>
    <w:rsid w:val="0057367A"/>
    <w:rsid w:val="00593176"/>
    <w:rsid w:val="005A5B80"/>
    <w:rsid w:val="005B2D18"/>
    <w:rsid w:val="005C2B32"/>
    <w:rsid w:val="005C4E72"/>
    <w:rsid w:val="005D440C"/>
    <w:rsid w:val="005E4985"/>
    <w:rsid w:val="005E4AED"/>
    <w:rsid w:val="005E74D0"/>
    <w:rsid w:val="006006C5"/>
    <w:rsid w:val="006114B7"/>
    <w:rsid w:val="00611E0D"/>
    <w:rsid w:val="00615902"/>
    <w:rsid w:val="00630861"/>
    <w:rsid w:val="00630B0A"/>
    <w:rsid w:val="006340EF"/>
    <w:rsid w:val="00663546"/>
    <w:rsid w:val="006663F3"/>
    <w:rsid w:val="006716FB"/>
    <w:rsid w:val="00673123"/>
    <w:rsid w:val="0067376B"/>
    <w:rsid w:val="00673E63"/>
    <w:rsid w:val="00674875"/>
    <w:rsid w:val="006814B9"/>
    <w:rsid w:val="00697BEB"/>
    <w:rsid w:val="006B5F69"/>
    <w:rsid w:val="006C0F3B"/>
    <w:rsid w:val="006C3C47"/>
    <w:rsid w:val="006D7526"/>
    <w:rsid w:val="006E29DF"/>
    <w:rsid w:val="006F30EF"/>
    <w:rsid w:val="00722FCB"/>
    <w:rsid w:val="00727A41"/>
    <w:rsid w:val="0073227B"/>
    <w:rsid w:val="007345E7"/>
    <w:rsid w:val="0074518D"/>
    <w:rsid w:val="0074790E"/>
    <w:rsid w:val="007610CC"/>
    <w:rsid w:val="00766EBD"/>
    <w:rsid w:val="00790E49"/>
    <w:rsid w:val="007E187E"/>
    <w:rsid w:val="00806F68"/>
    <w:rsid w:val="00810502"/>
    <w:rsid w:val="00810EC1"/>
    <w:rsid w:val="0083123B"/>
    <w:rsid w:val="0083517D"/>
    <w:rsid w:val="0087627F"/>
    <w:rsid w:val="00896CEF"/>
    <w:rsid w:val="008A65C2"/>
    <w:rsid w:val="008C755F"/>
    <w:rsid w:val="008D1BDA"/>
    <w:rsid w:val="008D3449"/>
    <w:rsid w:val="008D5486"/>
    <w:rsid w:val="008F14F9"/>
    <w:rsid w:val="008F16E6"/>
    <w:rsid w:val="00903880"/>
    <w:rsid w:val="00904F7E"/>
    <w:rsid w:val="00925DB0"/>
    <w:rsid w:val="0095071A"/>
    <w:rsid w:val="0095669B"/>
    <w:rsid w:val="0095741A"/>
    <w:rsid w:val="00973DFF"/>
    <w:rsid w:val="009774B1"/>
    <w:rsid w:val="00980879"/>
    <w:rsid w:val="009871C0"/>
    <w:rsid w:val="00996808"/>
    <w:rsid w:val="009976E7"/>
    <w:rsid w:val="009A4B65"/>
    <w:rsid w:val="009C07FB"/>
    <w:rsid w:val="009C3E00"/>
    <w:rsid w:val="009E4ADF"/>
    <w:rsid w:val="00A06B8B"/>
    <w:rsid w:val="00A20D10"/>
    <w:rsid w:val="00A22436"/>
    <w:rsid w:val="00A334D8"/>
    <w:rsid w:val="00A41FCC"/>
    <w:rsid w:val="00A47EC9"/>
    <w:rsid w:val="00A502B1"/>
    <w:rsid w:val="00A626F9"/>
    <w:rsid w:val="00A63F37"/>
    <w:rsid w:val="00A6575C"/>
    <w:rsid w:val="00A70311"/>
    <w:rsid w:val="00A85B32"/>
    <w:rsid w:val="00A91AF5"/>
    <w:rsid w:val="00A97AE8"/>
    <w:rsid w:val="00AA0485"/>
    <w:rsid w:val="00AA0B46"/>
    <w:rsid w:val="00AA0EF9"/>
    <w:rsid w:val="00AA3E97"/>
    <w:rsid w:val="00AB1463"/>
    <w:rsid w:val="00AB79A8"/>
    <w:rsid w:val="00AD4807"/>
    <w:rsid w:val="00AE210C"/>
    <w:rsid w:val="00AE602A"/>
    <w:rsid w:val="00B0369A"/>
    <w:rsid w:val="00B05C44"/>
    <w:rsid w:val="00B416F5"/>
    <w:rsid w:val="00B42E12"/>
    <w:rsid w:val="00B449E6"/>
    <w:rsid w:val="00B50F61"/>
    <w:rsid w:val="00B66FE1"/>
    <w:rsid w:val="00B8107C"/>
    <w:rsid w:val="00B97BF5"/>
    <w:rsid w:val="00BB1F0D"/>
    <w:rsid w:val="00BB53B5"/>
    <w:rsid w:val="00BB6A0B"/>
    <w:rsid w:val="00BC32C8"/>
    <w:rsid w:val="00BD59C5"/>
    <w:rsid w:val="00BE2917"/>
    <w:rsid w:val="00BE5378"/>
    <w:rsid w:val="00C058D1"/>
    <w:rsid w:val="00C247F0"/>
    <w:rsid w:val="00C341AD"/>
    <w:rsid w:val="00C43D64"/>
    <w:rsid w:val="00C44A40"/>
    <w:rsid w:val="00C64C9B"/>
    <w:rsid w:val="00C70F28"/>
    <w:rsid w:val="00C71F89"/>
    <w:rsid w:val="00C83E1C"/>
    <w:rsid w:val="00C86F27"/>
    <w:rsid w:val="00C92448"/>
    <w:rsid w:val="00CA7163"/>
    <w:rsid w:val="00CB4F78"/>
    <w:rsid w:val="00CD0FA4"/>
    <w:rsid w:val="00CD3D5D"/>
    <w:rsid w:val="00CE34F1"/>
    <w:rsid w:val="00CE415F"/>
    <w:rsid w:val="00D154F4"/>
    <w:rsid w:val="00D17587"/>
    <w:rsid w:val="00D2213D"/>
    <w:rsid w:val="00D24171"/>
    <w:rsid w:val="00D247B8"/>
    <w:rsid w:val="00D31E81"/>
    <w:rsid w:val="00D47AEF"/>
    <w:rsid w:val="00D740DF"/>
    <w:rsid w:val="00D75E78"/>
    <w:rsid w:val="00D90621"/>
    <w:rsid w:val="00DA5CBD"/>
    <w:rsid w:val="00DB3D43"/>
    <w:rsid w:val="00DC1DBF"/>
    <w:rsid w:val="00DF5F70"/>
    <w:rsid w:val="00DF69BF"/>
    <w:rsid w:val="00E04D36"/>
    <w:rsid w:val="00E14CB4"/>
    <w:rsid w:val="00E33053"/>
    <w:rsid w:val="00E3443B"/>
    <w:rsid w:val="00E40AA0"/>
    <w:rsid w:val="00E54682"/>
    <w:rsid w:val="00E54E72"/>
    <w:rsid w:val="00E75FF4"/>
    <w:rsid w:val="00EA590A"/>
    <w:rsid w:val="00EC012E"/>
    <w:rsid w:val="00EC5B31"/>
    <w:rsid w:val="00EE01BB"/>
    <w:rsid w:val="00EE5DD5"/>
    <w:rsid w:val="00EF2731"/>
    <w:rsid w:val="00EF5DA1"/>
    <w:rsid w:val="00F179FC"/>
    <w:rsid w:val="00F403FC"/>
    <w:rsid w:val="00F514AC"/>
    <w:rsid w:val="00F54F14"/>
    <w:rsid w:val="00F611F4"/>
    <w:rsid w:val="00F72D71"/>
    <w:rsid w:val="00F8398E"/>
    <w:rsid w:val="00F96B17"/>
    <w:rsid w:val="00F97242"/>
    <w:rsid w:val="00FB2D9C"/>
    <w:rsid w:val="00FB5205"/>
    <w:rsid w:val="00FB682B"/>
    <w:rsid w:val="00FC1C5B"/>
    <w:rsid w:val="00FC51AE"/>
    <w:rsid w:val="00FE25DE"/>
    <w:rsid w:val="00FF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6CD245"/>
  <w15:chartTrackingRefBased/>
  <w15:docId w15:val="{E91689E6-AC77-452B-A3DE-339EA328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lo-L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A40"/>
    <w:rPr>
      <w:rFonts w:ascii="Aptos" w:hAnsi="Aptos" w:cs="Arial Unicode MS"/>
      <w:color w:val="06030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46"/>
    <w:pPr>
      <w:keepNext/>
      <w:keepLines/>
      <w:spacing w:before="240"/>
      <w:outlineLvl w:val="0"/>
    </w:pPr>
    <w:rPr>
      <w:rFonts w:ascii="Aptos Display" w:eastAsiaTheme="majorEastAsia" w:hAnsi="Aptos Display" w:cstheme="majorBidi"/>
      <w:b/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861"/>
    <w:pPr>
      <w:keepNext/>
      <w:keepLines/>
      <w:spacing w:before="40"/>
      <w:outlineLvl w:val="1"/>
    </w:pPr>
    <w:rPr>
      <w:rFonts w:eastAsiaTheme="majorEastAsia" w:cs="DokChampa (Headings CS)" w:ascii="Aptos Display" w:hAnsi="Aptos Display"/>
      <w:b/>
      <w:color w:val="2F5597"/>
      <w:spacing w:val="-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F00A4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6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7700F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0369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7700F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369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F00A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369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F00A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0369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40404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0369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46"/>
    <w:rPr>
      <w:rFonts w:ascii="Impact" w:eastAsiaTheme="majorEastAsia" w:hAnsi="Impact" w:cstheme="majorBidi"/>
      <w:color w:val="1E1E1E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0861"/>
    <w:rPr>
      <w:rFonts w:ascii="Inter" w:eastAsiaTheme="majorEastAsia" w:hAnsi="Inter" w:cs="DokChampa (Headings CS)"/>
      <w:b/>
      <w:color w:val="1E1E1E" w:themeColor="text1"/>
      <w:spacing w:val="-2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369A"/>
    <w:rPr>
      <w:rFonts w:asciiTheme="majorHAnsi" w:eastAsiaTheme="majorEastAsia" w:hAnsiTheme="majorHAnsi" w:cstheme="majorBidi"/>
      <w:color w:val="4F00A4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B0369A"/>
    <w:rPr>
      <w:rFonts w:asciiTheme="majorHAnsi" w:eastAsiaTheme="majorEastAsia" w:hAnsiTheme="majorHAnsi" w:cstheme="majorBidi"/>
      <w:i/>
      <w:iCs/>
      <w:color w:val="7700F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0369A"/>
    <w:rPr>
      <w:rFonts w:asciiTheme="majorHAnsi" w:eastAsiaTheme="majorEastAsia" w:hAnsiTheme="majorHAnsi" w:cstheme="majorBidi"/>
      <w:color w:val="7700F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0369A"/>
    <w:rPr>
      <w:rFonts w:asciiTheme="majorHAnsi" w:eastAsiaTheme="majorEastAsia" w:hAnsiTheme="majorHAnsi" w:cstheme="majorBidi"/>
      <w:color w:val="4F00A4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0369A"/>
    <w:rPr>
      <w:rFonts w:asciiTheme="majorHAnsi" w:eastAsiaTheme="majorEastAsia" w:hAnsiTheme="majorHAnsi" w:cstheme="majorBidi"/>
      <w:i/>
      <w:iCs/>
      <w:color w:val="4F00A4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B0369A"/>
    <w:rPr>
      <w:rFonts w:asciiTheme="majorHAnsi" w:eastAsiaTheme="majorEastAsia" w:hAnsiTheme="majorHAnsi" w:cstheme="majorBidi"/>
      <w:color w:val="40404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B0369A"/>
    <w:rPr>
      <w:rFonts w:asciiTheme="majorHAnsi" w:eastAsiaTheme="majorEastAsia" w:hAnsiTheme="majorHAnsi" w:cstheme="majorBidi"/>
      <w:i/>
      <w:iCs/>
      <w:color w:val="404040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69A"/>
    <w:pPr>
      <w:spacing w:after="200"/>
    </w:pPr>
    <w:rPr>
      <w:i/>
      <w:iCs/>
      <w:color w:val="C5FF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2F7E9B"/>
    <w:pPr>
      <w:contextualSpacing/>
    </w:pPr>
    <w:rPr>
      <w:rFonts w:ascii="Aptos Display" w:eastAsiaTheme="majorEastAsia" w:hAnsi="Aptos Display" w:cs="DokChampa (Headings CS)"/>
      <w:b/>
      <w:color w:val="1F4E79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rsid w:val="002F7E9B"/>
    <w:rPr>
      <w:rFonts w:ascii="Impact" w:eastAsiaTheme="majorEastAsia" w:hAnsi="Impact" w:cs="DokChampa (Headings CS)"/>
      <w:color w:val="1E1E1E" w:themeColor="tex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9A"/>
    <w:pPr>
      <w:numPr>
        <w:ilvl w:val="1"/>
      </w:numPr>
      <w:spacing w:after="160"/>
    </w:pPr>
    <w:rPr>
      <w:rFonts w:eastAsiaTheme="minorEastAsia" w:cstheme="minorBidi"/>
      <w:color w:val="6D6D6D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0369A"/>
    <w:rPr>
      <w:rFonts w:eastAsiaTheme="minorEastAsia"/>
      <w:color w:val="6D6D6D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83BBD"/>
    <w:pPr>
      <w:tabs>
        <w:tab w:val="center" w:pos="4513"/>
        <w:tab w:val="right" w:pos="9026"/>
      </w:tabs>
    </w:pPr>
  </w:style>
  <w:style w:type="character" w:styleId="Emphasis">
    <w:name w:val="Emphasis"/>
    <w:basedOn w:val="DefaultParagraphFont"/>
    <w:uiPriority w:val="20"/>
    <w:qFormat/>
    <w:rsid w:val="00B0369A"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183BBD"/>
    <w:rPr>
      <w:rFonts w:ascii="Inter" w:hAnsi="Inter" w:cs="Arial Unicode MS"/>
      <w:color w:val="1E1E1E" w:themeColor="text1"/>
      <w:sz w:val="20"/>
    </w:rPr>
  </w:style>
  <w:style w:type="paragraph" w:styleId="ListParagraph">
    <w:name w:val="List Paragraph"/>
    <w:basedOn w:val="Normal"/>
    <w:uiPriority w:val="34"/>
    <w:qFormat/>
    <w:rsid w:val="00B036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91AF5"/>
    <w:pPr>
      <w:spacing w:before="200" w:after="200"/>
    </w:pPr>
    <w:rPr>
      <w:i/>
      <w:iCs/>
      <w:color w:val="565656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A91AF5"/>
    <w:rPr>
      <w:rFonts w:ascii="Inter" w:hAnsi="Inter" w:cs="Arial Unicode MS"/>
      <w:i/>
      <w:iCs/>
      <w:color w:val="565656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9A"/>
    <w:pPr>
      <w:pBdr>
        <w:top w:val="single" w:sz="4" w:space="10" w:color="A34CFF" w:themeColor="accent1"/>
        <w:bottom w:val="single" w:sz="4" w:space="10" w:color="A34CFF" w:themeColor="accent1"/>
      </w:pBdr>
      <w:spacing w:before="360" w:after="360"/>
      <w:ind w:left="864" w:right="864"/>
      <w:jc w:val="center"/>
    </w:pPr>
    <w:rPr>
      <w:i/>
      <w:iCs/>
      <w:color w:val="A34C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9A"/>
    <w:rPr>
      <w:rFonts w:cs="Arial Unicode MS"/>
      <w:i/>
      <w:iCs/>
      <w:color w:val="A34CFF" w:themeColor="accent1"/>
    </w:rPr>
  </w:style>
  <w:style w:type="character" w:styleId="PageNumber">
    <w:name w:val="page number"/>
    <w:basedOn w:val="DefaultParagraphFont"/>
    <w:uiPriority w:val="99"/>
    <w:unhideWhenUsed/>
    <w:rsid w:val="00A91AF5"/>
    <w:rPr>
      <w:rFonts w:ascii="Inter" w:hAnsi="Inter"/>
      <w:b w:val="0"/>
      <w:i w:val="0"/>
      <w:color w:val="C6C6C6" w:themeColor="text1" w:themeTint="40"/>
      <w:spacing w:val="0"/>
      <w:sz w:val="16"/>
    </w:rPr>
  </w:style>
  <w:style w:type="character" w:styleId="IntenseEmphasis">
    <w:name w:val="Intense Emphasis"/>
    <w:basedOn w:val="DefaultParagraphFont"/>
    <w:uiPriority w:val="21"/>
    <w:qFormat/>
    <w:rsid w:val="00B0369A"/>
    <w:rPr>
      <w:i/>
      <w:iCs/>
      <w:color w:val="A34CFF" w:themeColor="accent1"/>
    </w:rPr>
  </w:style>
  <w:style w:type="character" w:styleId="SubtleReference">
    <w:name w:val="Subtle Reference"/>
    <w:basedOn w:val="DefaultParagraphFont"/>
    <w:uiPriority w:val="31"/>
    <w:qFormat/>
    <w:rsid w:val="00B0369A"/>
    <w:rPr>
      <w:smallCaps/>
      <w:color w:val="6D6D6D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0369A"/>
    <w:rPr>
      <w:b/>
      <w:bCs/>
      <w:smallCaps/>
      <w:color w:val="A34CFF" w:themeColor="accent1"/>
      <w:spacing w:val="5"/>
    </w:rPr>
  </w:style>
  <w:style w:type="paragraph" w:customStyle="1" w:styleId="Subtitle1">
    <w:name w:val="Subtitle 1"/>
    <w:basedOn w:val="Heading2"/>
    <w:qFormat/>
    <w:rsid w:val="00F514A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369A"/>
    <w:pPr>
      <w:outlineLvl w:val="9"/>
    </w:pPr>
  </w:style>
  <w:style w:type="paragraph" w:customStyle="1" w:styleId="Body">
    <w:name w:val="Body"/>
    <w:basedOn w:val="Normal"/>
    <w:qFormat/>
    <w:rsid w:val="00C44A40"/>
  </w:style>
  <w:style w:type="paragraph" w:customStyle="1" w:styleId="Subheading1">
    <w:name w:val="Subheading 1"/>
    <w:basedOn w:val="Body"/>
    <w:qFormat/>
    <w:rsid w:val="002C2306"/>
    <w:rPr>
      <w:rFonts w:ascii="Impact" w:hAnsi="Impact"/>
      <w:sz w:val="32"/>
    </w:rPr>
  </w:style>
  <w:style w:type="paragraph" w:customStyle="1" w:styleId="BodySubheading2">
    <w:name w:val="Body Subheading 2"/>
    <w:basedOn w:val="Body"/>
    <w:qFormat/>
    <w:rsid w:val="00790E49"/>
    <w:rPr>
      <w:b/>
    </w:rPr>
  </w:style>
  <w:style w:type="paragraph" w:customStyle="1" w:styleId="BodyBold">
    <w:name w:val="Body Bold"/>
    <w:basedOn w:val="BodySubheading2"/>
    <w:qFormat/>
    <w:rsid w:val="00980879"/>
  </w:style>
  <w:style w:type="paragraph" w:customStyle="1" w:styleId="BodySubheading1">
    <w:name w:val="Body Subheading 1"/>
    <w:basedOn w:val="BodySubheading2"/>
    <w:qFormat/>
    <w:rsid w:val="00EA590A"/>
    <w:rPr>
      <w:sz w:val="24"/>
    </w:rPr>
  </w:style>
  <w:style w:type="paragraph" w:customStyle="1" w:styleId="BodyItalics">
    <w:name w:val="Body Italics"/>
    <w:basedOn w:val="Body"/>
    <w:qFormat/>
    <w:rsid w:val="006716FB"/>
    <w:rPr>
      <w:i/>
    </w:rPr>
  </w:style>
  <w:style w:type="paragraph" w:styleId="Footer">
    <w:name w:val="footer"/>
    <w:basedOn w:val="Normal"/>
    <w:link w:val="FooterChar"/>
    <w:uiPriority w:val="99"/>
    <w:unhideWhenUsed/>
    <w:rsid w:val="00A91AF5"/>
    <w:pPr>
      <w:tabs>
        <w:tab w:val="center" w:pos="4513"/>
        <w:tab w:val="right" w:pos="9026"/>
      </w:tabs>
    </w:pPr>
    <w:rPr>
      <w:color w:val="C6C6C6" w:themeColor="text1" w:themeTint="4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91AF5"/>
    <w:rPr>
      <w:rFonts w:ascii="Inter" w:hAnsi="Inter" w:cs="Arial Unicode MS"/>
      <w:color w:val="C6C6C6" w:themeColor="text1" w:themeTint="40"/>
      <w:sz w:val="16"/>
    </w:rPr>
  </w:style>
  <w:style w:type="character" w:styleId="Hyperlink">
    <w:name w:val="Hyperlink"/>
    <w:basedOn w:val="DefaultParagraphFont"/>
    <w:uiPriority w:val="99"/>
    <w:unhideWhenUsed/>
    <w:rsid w:val="00CE415F"/>
    <w:rPr>
      <w:color w:val="1E1E1E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41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0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DefaultParagraphFont"/>
    <w:rsid w:val="00DF5F70"/>
  </w:style>
  <w:style w:type="table" w:styleId="GridTable3">
    <w:name w:val="Grid Table 3"/>
    <w:basedOn w:val="TableNormal"/>
    <w:uiPriority w:val="48"/>
    <w:rsid w:val="00DF5F70"/>
    <w:tblPr>
      <w:tblStyleRowBandSize w:val="1"/>
      <w:tblStyleColBandSize w:val="1"/>
      <w:tblBorders>
        <w:top w:val="single" w:sz="4" w:space="0" w:color="787878" w:themeColor="text1" w:themeTint="99"/>
        <w:left w:val="single" w:sz="4" w:space="0" w:color="787878" w:themeColor="text1" w:themeTint="99"/>
        <w:bottom w:val="single" w:sz="4" w:space="0" w:color="787878" w:themeColor="text1" w:themeTint="99"/>
        <w:right w:val="single" w:sz="4" w:space="0" w:color="787878" w:themeColor="text1" w:themeTint="99"/>
        <w:insideH w:val="single" w:sz="4" w:space="0" w:color="787878" w:themeColor="text1" w:themeTint="99"/>
        <w:insideV w:val="single" w:sz="4" w:space="0" w:color="787878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sz="4" w:space="0" w:color="787878" w:themeColor="text1" w:themeTint="99"/>
        </w:tcBorders>
      </w:tcPr>
    </w:tblStylePr>
    <w:tblStylePr w:type="nwCell">
      <w:tblPr/>
      <w:tcPr>
        <w:tcBorders>
          <w:bottom w:val="single" w:sz="4" w:space="0" w:color="787878" w:themeColor="text1" w:themeTint="99"/>
        </w:tcBorders>
      </w:tcPr>
    </w:tblStylePr>
    <w:tblStylePr w:type="seCell">
      <w:tblPr/>
      <w:tcPr>
        <w:tcBorders>
          <w:top w:val="single" w:sz="4" w:space="0" w:color="787878" w:themeColor="text1" w:themeTint="99"/>
        </w:tcBorders>
      </w:tcPr>
    </w:tblStylePr>
    <w:tblStylePr w:type="swCell">
      <w:tblPr/>
      <w:tcPr>
        <w:tcBorders>
          <w:top w:val="single" w:sz="4" w:space="0" w:color="787878" w:themeColor="text1" w:themeTint="99"/>
        </w:tcBorders>
      </w:tcPr>
    </w:tblStylePr>
  </w:style>
  <w:style w:type="table" w:styleId="GridTable7Colorful">
    <w:name w:val="Grid Table 7 Colorful"/>
    <w:basedOn w:val="TableNormal"/>
    <w:uiPriority w:val="52"/>
    <w:rsid w:val="00DF5F70"/>
    <w:rPr>
      <w:color w:val="1E1E1E" w:themeColor="text1"/>
    </w:rPr>
    <w:tblPr>
      <w:tblStyleRowBandSize w:val="1"/>
      <w:tblStyleColBandSize w:val="1"/>
      <w:tblBorders>
        <w:top w:val="single" w:sz="4" w:space="0" w:color="787878" w:themeColor="text1" w:themeTint="99"/>
        <w:left w:val="single" w:sz="4" w:space="0" w:color="787878" w:themeColor="text1" w:themeTint="99"/>
        <w:bottom w:val="single" w:sz="4" w:space="0" w:color="787878" w:themeColor="text1" w:themeTint="99"/>
        <w:right w:val="single" w:sz="4" w:space="0" w:color="787878" w:themeColor="text1" w:themeTint="99"/>
        <w:insideH w:val="single" w:sz="4" w:space="0" w:color="787878" w:themeColor="text1" w:themeTint="99"/>
        <w:insideV w:val="single" w:sz="4" w:space="0" w:color="787878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D2D2" w:themeFill="text1" w:themeFillTint="33"/>
      </w:tcPr>
    </w:tblStylePr>
    <w:tblStylePr w:type="band1Horz">
      <w:tblPr/>
      <w:tcPr>
        <w:shd w:val="clear" w:color="auto" w:fill="D2D2D2" w:themeFill="text1" w:themeFillTint="33"/>
      </w:tcPr>
    </w:tblStylePr>
    <w:tblStylePr w:type="neCell">
      <w:tblPr/>
      <w:tcPr>
        <w:tcBorders>
          <w:bottom w:val="single" w:sz="4" w:space="0" w:color="787878" w:themeColor="text1" w:themeTint="99"/>
        </w:tcBorders>
      </w:tcPr>
    </w:tblStylePr>
    <w:tblStylePr w:type="nwCell">
      <w:tblPr/>
      <w:tcPr>
        <w:tcBorders>
          <w:bottom w:val="single" w:sz="4" w:space="0" w:color="787878" w:themeColor="text1" w:themeTint="99"/>
        </w:tcBorders>
      </w:tcPr>
    </w:tblStylePr>
    <w:tblStylePr w:type="seCell">
      <w:tblPr/>
      <w:tcPr>
        <w:tcBorders>
          <w:top w:val="single" w:sz="4" w:space="0" w:color="787878" w:themeColor="text1" w:themeTint="99"/>
        </w:tcBorders>
      </w:tcPr>
    </w:tblStylePr>
    <w:tblStylePr w:type="swCell">
      <w:tblPr/>
      <w:tcPr>
        <w:tcBorders>
          <w:top w:val="single" w:sz="4" w:space="0" w:color="787878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3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ank.arora\FDM%20Group\Office_Templates%20-%20Repository\FDM_DocTemplate_A4_Print_White.dotx" TargetMode="External"/></Relationships>
</file>

<file path=word/theme/theme1.xml><?xml version="1.0" encoding="utf-8"?>
<a:theme xmlns:a="http://schemas.openxmlformats.org/drawingml/2006/main" name="FDMRebrandTheme_PPT">
  <a:themeElements>
    <a:clrScheme name="FDM Rebrand Colours">
      <a:dk1>
        <a:srgbClr val="1E1E1E"/>
      </a:dk1>
      <a:lt1>
        <a:srgbClr val="FFFFFF"/>
      </a:lt1>
      <a:dk2>
        <a:srgbClr val="C5FF00"/>
      </a:dk2>
      <a:lt2>
        <a:srgbClr val="DEDAD3"/>
      </a:lt2>
      <a:accent1>
        <a:srgbClr val="A34CFF"/>
      </a:accent1>
      <a:accent2>
        <a:srgbClr val="FF4E48"/>
      </a:accent2>
      <a:accent3>
        <a:srgbClr val="FF74FF"/>
      </a:accent3>
      <a:accent4>
        <a:srgbClr val="70D8FF"/>
      </a:accent4>
      <a:accent5>
        <a:srgbClr val="00D600"/>
      </a:accent5>
      <a:accent6>
        <a:srgbClr val="FF7F00"/>
      </a:accent6>
      <a:hlink>
        <a:srgbClr val="1E1E1E"/>
      </a:hlink>
      <a:folHlink>
        <a:srgbClr val="FF7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DMRebrandTheme_PPT" id="{A82B72F4-6D7B-DA43-86F7-882C7CD638C4}" vid="{3EA65D27-EA4F-3C43-8ED5-126F6704506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18c-6635-4013-a55c-ea84a52b2e52" xsi:nil="true"/>
    <lcf76f155ced4ddcb4097134ff3c332f xmlns="3609d36d-172b-4366-af9c-d690e830b9f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E50293A1A664499CC93489E39B7D2" ma:contentTypeVersion="12" ma:contentTypeDescription="Create a new document." ma:contentTypeScope="" ma:versionID="864f142a1ca27091fe7393d0a7e07931">
  <xsd:schema xmlns:xsd="http://www.w3.org/2001/XMLSchema" xmlns:xs="http://www.w3.org/2001/XMLSchema" xmlns:p="http://schemas.microsoft.com/office/2006/metadata/properties" xmlns:ns2="3609d36d-172b-4366-af9c-d690e830b9ff" xmlns:ns3="4656818c-6635-4013-a55c-ea84a52b2e52" targetNamespace="http://schemas.microsoft.com/office/2006/metadata/properties" ma:root="true" ma:fieldsID="97cbfb1192d45144413c117887721921" ns2:_="" ns3:_="">
    <xsd:import namespace="3609d36d-172b-4366-af9c-d690e830b9ff"/>
    <xsd:import namespace="4656818c-6635-4013-a55c-ea84a52b2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9d36d-172b-4366-af9c-d690e830b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c02725-ee3f-4403-a5d1-1ad05cc452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18c-6635-4013-a55c-ea84a52b2e5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838f30-f8d9-41fa-a2a0-d0690fd537f4}" ma:internalName="TaxCatchAll" ma:showField="CatchAllData" ma:web="4656818c-6635-4013-a55c-ea84a52b2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D4FADC-04E8-47A9-8394-84B91D0ED9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6072F9-93C4-4381-A63E-3303F0DB40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014238-6165-44E1-A2AC-53AEDBE9773A}">
  <ds:schemaRefs>
    <ds:schemaRef ds:uri="http://schemas.microsoft.com/office/2006/metadata/properties"/>
    <ds:schemaRef ds:uri="http://schemas.microsoft.com/office/infopath/2007/PartnerControls"/>
    <ds:schemaRef ds:uri="c1b9ed45-d03c-429d-be8e-d5ee21a0b9d9"/>
    <ds:schemaRef ds:uri="7b451c1b-8933-4ef0-be66-e442ce26f2c9"/>
  </ds:schemaRefs>
</ds:datastoreItem>
</file>

<file path=customXml/itemProps4.xml><?xml version="1.0" encoding="utf-8"?>
<ds:datastoreItem xmlns:ds="http://schemas.openxmlformats.org/officeDocument/2006/customXml" ds:itemID="{821B90F5-FB13-4472-AE44-3DF6824172EA}"/>
</file>

<file path=docMetadata/LabelInfo.xml><?xml version="1.0" encoding="utf-8"?>
<clbl:labelList xmlns:clbl="http://schemas.microsoft.com/office/2020/mipLabelMetadata">
  <clbl:label id="{58a45382-bc25-41e8-9c22-59141988be9a}" enabled="0" method="" siteId="{58a45382-bc25-41e8-9c22-59141988be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FDM_DocTemplate_A4_Print_White</Template>
  <TotalTime>42</TotalTime>
  <Pages>3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Mayank Arora</cp:lastModifiedBy>
  <cp:revision>21</cp:revision>
  <dcterms:created xsi:type="dcterms:W3CDTF">2024-05-16T17:27:00Z</dcterms:created>
  <dcterms:modified xsi:type="dcterms:W3CDTF">2026-10-02T19:59:00Z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0x010100278E50293A1A664499CC93489E39B7D2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